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35FCD" w14:textId="77777777" w:rsidR="00BB13BA" w:rsidRDefault="00BB13BA" w:rsidP="00A868E6">
      <w:pPr>
        <w:ind w:left="284" w:hanging="284"/>
        <w:jc w:val="center"/>
        <w:rPr>
          <w:color w:val="000000" w:themeColor="text1"/>
          <w:sz w:val="24"/>
          <w:szCs w:val="24"/>
          <w:lang w:val="es-CO"/>
        </w:rPr>
      </w:pPr>
    </w:p>
    <w:p w14:paraId="05E2F524" w14:textId="51C33FDA" w:rsidR="00A868E6" w:rsidRPr="00B81588" w:rsidRDefault="00E602CA" w:rsidP="00A868E6">
      <w:pPr>
        <w:ind w:left="284" w:hanging="284"/>
        <w:jc w:val="center"/>
        <w:rPr>
          <w:color w:val="000000" w:themeColor="text1"/>
          <w:sz w:val="24"/>
          <w:szCs w:val="24"/>
          <w:lang w:val="es-CO"/>
        </w:rPr>
      </w:pPr>
      <w:r>
        <w:rPr>
          <w:color w:val="000000" w:themeColor="text1"/>
          <w:sz w:val="24"/>
          <w:szCs w:val="24"/>
          <w:lang w:val="es-CO"/>
        </w:rPr>
        <w:t xml:space="preserve">Quiz </w:t>
      </w:r>
      <w:r w:rsidR="00600353" w:rsidRPr="00B81588">
        <w:rPr>
          <w:color w:val="000000" w:themeColor="text1"/>
          <w:sz w:val="24"/>
          <w:szCs w:val="24"/>
          <w:lang w:val="es-CO"/>
        </w:rPr>
        <w:t>9</w:t>
      </w:r>
      <w:r w:rsidR="00B81588" w:rsidRPr="00B81588">
        <w:rPr>
          <w:color w:val="000000" w:themeColor="text1"/>
          <w:sz w:val="24"/>
          <w:szCs w:val="24"/>
          <w:lang w:val="es-CO"/>
        </w:rPr>
        <w:t xml:space="preserve">. </w:t>
      </w:r>
      <w:r w:rsidR="00600353" w:rsidRPr="00B81588">
        <w:rPr>
          <w:color w:val="000000" w:themeColor="text1"/>
          <w:sz w:val="24"/>
          <w:szCs w:val="24"/>
          <w:lang w:val="es-CO"/>
        </w:rPr>
        <w:t xml:space="preserve">Modelos hidrológicos con </w:t>
      </w:r>
      <w:r w:rsidR="004D682C" w:rsidRPr="00B81588">
        <w:rPr>
          <w:color w:val="000000" w:themeColor="text1"/>
          <w:sz w:val="24"/>
          <w:szCs w:val="24"/>
          <w:lang w:val="es-CO"/>
        </w:rPr>
        <w:t>HEC-</w:t>
      </w:r>
      <w:proofErr w:type="spellStart"/>
      <w:r w:rsidR="004D682C" w:rsidRPr="00B81588">
        <w:rPr>
          <w:color w:val="000000" w:themeColor="text1"/>
          <w:sz w:val="24"/>
          <w:szCs w:val="24"/>
          <w:lang w:val="es-CO"/>
        </w:rPr>
        <w:t>G</w:t>
      </w:r>
      <w:r w:rsidR="00600353" w:rsidRPr="00B81588">
        <w:rPr>
          <w:color w:val="000000" w:themeColor="text1"/>
          <w:sz w:val="24"/>
          <w:szCs w:val="24"/>
          <w:lang w:val="es-CO"/>
        </w:rPr>
        <w:t>eo</w:t>
      </w:r>
      <w:r w:rsidR="004D682C" w:rsidRPr="00B81588">
        <w:rPr>
          <w:color w:val="000000" w:themeColor="text1"/>
          <w:sz w:val="24"/>
          <w:szCs w:val="24"/>
          <w:lang w:val="es-CO"/>
        </w:rPr>
        <w:t>HMS</w:t>
      </w:r>
      <w:proofErr w:type="spellEnd"/>
      <w:r w:rsidR="00AB1AD2">
        <w:rPr>
          <w:color w:val="000000" w:themeColor="text1"/>
          <w:sz w:val="24"/>
          <w:szCs w:val="24"/>
          <w:lang w:val="es-CO"/>
        </w:rPr>
        <w:t>, HEC-HMS</w:t>
      </w:r>
      <w:r w:rsidR="004D682C" w:rsidRPr="00B81588">
        <w:rPr>
          <w:color w:val="000000" w:themeColor="text1"/>
          <w:sz w:val="24"/>
          <w:szCs w:val="24"/>
          <w:lang w:val="es-CO"/>
        </w:rPr>
        <w:t xml:space="preserve"> </w:t>
      </w:r>
      <w:r w:rsidR="00600353" w:rsidRPr="00B81588">
        <w:rPr>
          <w:color w:val="000000" w:themeColor="text1"/>
          <w:sz w:val="24"/>
          <w:szCs w:val="24"/>
          <w:lang w:val="es-CO"/>
        </w:rPr>
        <w:t>y</w:t>
      </w:r>
      <w:r w:rsidR="00A868E6" w:rsidRPr="00B81588">
        <w:rPr>
          <w:color w:val="000000" w:themeColor="text1"/>
          <w:sz w:val="24"/>
          <w:szCs w:val="24"/>
          <w:lang w:val="es-CO"/>
        </w:rPr>
        <w:t xml:space="preserve"> HEC-DSS</w:t>
      </w:r>
    </w:p>
    <w:p w14:paraId="7E46ACE2" w14:textId="66BF16F5" w:rsidR="00A868E6" w:rsidRDefault="00A868E6" w:rsidP="00A868E6">
      <w:pPr>
        <w:rPr>
          <w:shd w:val="clear" w:color="auto" w:fill="FFFFFF"/>
        </w:rPr>
      </w:pPr>
    </w:p>
    <w:p w14:paraId="4BE0ACE4" w14:textId="77777777" w:rsidR="00BB13BA" w:rsidRDefault="00BB13BA" w:rsidP="00A868E6">
      <w:pPr>
        <w:rPr>
          <w:shd w:val="clear" w:color="auto" w:fill="FFFFFF"/>
        </w:rPr>
      </w:pPr>
    </w:p>
    <w:p w14:paraId="171802E6" w14:textId="77777777" w:rsidR="00374C32" w:rsidRDefault="00374C32" w:rsidP="00374C32">
      <w:pPr>
        <w:rPr>
          <w:shd w:val="clear" w:color="auto" w:fill="FFFFFF"/>
        </w:rPr>
      </w:pPr>
      <w:r w:rsidRPr="00374C32">
        <w:rPr>
          <w:shd w:val="clear" w:color="auto" w:fill="FFFFFF"/>
        </w:rPr>
        <w:t>Notas aclaratorias:</w:t>
      </w:r>
    </w:p>
    <w:p w14:paraId="5E973A01" w14:textId="77777777" w:rsidR="00374C32" w:rsidRPr="00374C32" w:rsidRDefault="00374C32" w:rsidP="00374C32">
      <w:pPr>
        <w:rPr>
          <w:shd w:val="clear" w:color="auto" w:fill="FFFFFF"/>
        </w:rPr>
      </w:pPr>
    </w:p>
    <w:p w14:paraId="0F33EE1A" w14:textId="4C729134" w:rsidR="00374C32" w:rsidRPr="00374C32" w:rsidRDefault="00374C32" w:rsidP="00374C32">
      <w:pPr>
        <w:pStyle w:val="ListParagraph"/>
        <w:numPr>
          <w:ilvl w:val="0"/>
          <w:numId w:val="5"/>
        </w:numPr>
        <w:rPr>
          <w:shd w:val="clear" w:color="auto" w:fill="FFFFFF"/>
        </w:rPr>
      </w:pPr>
      <w:r w:rsidRPr="00374C32">
        <w:rPr>
          <w:shd w:val="clear" w:color="auto" w:fill="FFFFFF"/>
        </w:rPr>
        <w:t xml:space="preserve">Para la entrega del </w:t>
      </w:r>
      <w:r w:rsidR="00E602CA">
        <w:rPr>
          <w:shd w:val="clear" w:color="auto" w:fill="FFFFFF"/>
        </w:rPr>
        <w:t>Quiz</w:t>
      </w:r>
      <w:r w:rsidRPr="00374C32">
        <w:rPr>
          <w:shd w:val="clear" w:color="auto" w:fill="FFFFFF"/>
        </w:rPr>
        <w:t xml:space="preserve"> 9, contestar y enviar el cuestionario </w:t>
      </w:r>
      <w:r w:rsidR="00E602CA">
        <w:rPr>
          <w:shd w:val="clear" w:color="auto" w:fill="FFFFFF"/>
        </w:rPr>
        <w:t>en Microsoft</w:t>
      </w:r>
      <w:r w:rsidRPr="00374C32">
        <w:rPr>
          <w:shd w:val="clear" w:color="auto" w:fill="FFFFFF"/>
        </w:rPr>
        <w:t xml:space="preserve"> </w:t>
      </w:r>
      <w:proofErr w:type="spellStart"/>
      <w:r w:rsidRPr="00374C32">
        <w:rPr>
          <w:shd w:val="clear" w:color="auto" w:fill="FFFFFF"/>
        </w:rPr>
        <w:t>Forms</w:t>
      </w:r>
      <w:proofErr w:type="spellEnd"/>
      <w:r w:rsidR="00E602CA">
        <w:rPr>
          <w:shd w:val="clear" w:color="auto" w:fill="FFFFFF"/>
        </w:rPr>
        <w:t>,</w:t>
      </w:r>
      <w:r w:rsidRPr="00374C32">
        <w:rPr>
          <w:shd w:val="clear" w:color="auto" w:fill="FFFFFF"/>
        </w:rPr>
        <w:t xml:space="preserve"> cargando </w:t>
      </w:r>
      <w:r w:rsidR="00E602CA">
        <w:rPr>
          <w:shd w:val="clear" w:color="auto" w:fill="FFFFFF"/>
        </w:rPr>
        <w:t xml:space="preserve">el informe técnico </w:t>
      </w:r>
      <w:r w:rsidRPr="00374C32">
        <w:rPr>
          <w:shd w:val="clear" w:color="auto" w:fill="FFFFFF"/>
        </w:rPr>
        <w:t>con</w:t>
      </w:r>
      <w:r w:rsidR="00E602CA">
        <w:rPr>
          <w:shd w:val="clear" w:color="auto" w:fill="FFFFFF"/>
        </w:rPr>
        <w:t xml:space="preserve"> </w:t>
      </w:r>
      <w:r w:rsidRPr="00374C32">
        <w:rPr>
          <w:shd w:val="clear" w:color="auto" w:fill="FFFFFF"/>
        </w:rPr>
        <w:t>capturas de pantalla detalladas. No es necesario enviar por correo los comprimidos del modelo desarrollado, grillas o archivos de hietogramas.</w:t>
      </w:r>
    </w:p>
    <w:p w14:paraId="564205EE" w14:textId="2DFFAF43" w:rsidR="00374C32" w:rsidRPr="00374C32" w:rsidRDefault="00374C32" w:rsidP="00374C32">
      <w:pPr>
        <w:pStyle w:val="ListParagraph"/>
        <w:numPr>
          <w:ilvl w:val="0"/>
          <w:numId w:val="5"/>
        </w:numPr>
        <w:rPr>
          <w:shd w:val="clear" w:color="auto" w:fill="FFFFFF"/>
        </w:rPr>
      </w:pPr>
      <w:r w:rsidRPr="00374C32">
        <w:rPr>
          <w:shd w:val="clear" w:color="auto" w:fill="FFFFFF"/>
        </w:rPr>
        <w:t xml:space="preserve">Para el desarrollo del </w:t>
      </w:r>
      <w:r w:rsidR="00E602CA">
        <w:rPr>
          <w:shd w:val="clear" w:color="auto" w:fill="FFFFFF"/>
        </w:rPr>
        <w:t>Quiz usando HEC-</w:t>
      </w:r>
      <w:proofErr w:type="spellStart"/>
      <w:r w:rsidR="00E602CA">
        <w:rPr>
          <w:shd w:val="clear" w:color="auto" w:fill="FFFFFF"/>
        </w:rPr>
        <w:t>GeoHMS</w:t>
      </w:r>
      <w:proofErr w:type="spellEnd"/>
      <w:r w:rsidRPr="00374C32">
        <w:rPr>
          <w:shd w:val="clear" w:color="auto" w:fill="FFFFFF"/>
        </w:rPr>
        <w:t>, no es necesario realizar el reacondicionamiento del terreno, el MDT reacondicionado se ha suministrado y se encuentra en la carpeta MDT_QMED_30M_SIRG_BTA_RECOND, sin embargo, si quiere realizar este procedimiento, en ArcGIS 10.2.2 puede primero realizar por una única vez el relleno de sumideros FIL del MDT original y luego si realizar el reacondicionamiento. Cuando se realiza directamente el reacondicionamiento sobre la grilla original de terreno, puede obtener un error que generalmente se presenta cuando un pixel nulo o vacío del MDT original se encuentra debajo o alrededor de la aferencia definida para la incrustación de los drenajes, provocando volcado en el proceso de ejecución.</w:t>
      </w:r>
    </w:p>
    <w:p w14:paraId="3DEA54ED" w14:textId="5F1F4F27" w:rsidR="00374C32" w:rsidRDefault="00374C32" w:rsidP="00374C32">
      <w:pPr>
        <w:pStyle w:val="ListParagraph"/>
        <w:numPr>
          <w:ilvl w:val="0"/>
          <w:numId w:val="5"/>
        </w:numPr>
        <w:rPr>
          <w:shd w:val="clear" w:color="auto" w:fill="FFFFFF"/>
        </w:rPr>
      </w:pPr>
      <w:r w:rsidRPr="00374C32">
        <w:rPr>
          <w:shd w:val="clear" w:color="auto" w:fill="FFFFFF"/>
        </w:rPr>
        <w:t>Para poder ejecutar correctamente el proceso de ensamble del modelo hidrológico, se recomienda utilizar una ruta corta en la raíz del disco, por ejemplo, C:\TSIG\</w:t>
      </w:r>
      <w:r w:rsidR="00E602CA">
        <w:rPr>
          <w:shd w:val="clear" w:color="auto" w:fill="FFFFFF"/>
        </w:rPr>
        <w:t>hec</w:t>
      </w:r>
      <w:r w:rsidRPr="00374C32">
        <w:rPr>
          <w:shd w:val="clear" w:color="auto" w:fill="FFFFFF"/>
        </w:rPr>
        <w:t>\</w:t>
      </w:r>
      <w:r w:rsidR="00E602CA">
        <w:rPr>
          <w:shd w:val="clear" w:color="auto" w:fill="FFFFFF"/>
        </w:rPr>
        <w:t>HECHMS_v0</w:t>
      </w:r>
      <w:r w:rsidRPr="00374C32">
        <w:rPr>
          <w:shd w:val="clear" w:color="auto" w:fill="FFFFFF"/>
        </w:rPr>
        <w:t xml:space="preserve"> y no usar nombres con espacios, ni caracteres especiales, eñes, tildes o carpetas con nombres que empiecen por números.</w:t>
      </w:r>
    </w:p>
    <w:p w14:paraId="5BD610B4" w14:textId="77777777" w:rsidR="00374C32" w:rsidRPr="00374C32" w:rsidRDefault="00374C32" w:rsidP="00374C32">
      <w:pPr>
        <w:pStyle w:val="ListParagraph"/>
        <w:numPr>
          <w:ilvl w:val="0"/>
          <w:numId w:val="5"/>
        </w:numPr>
        <w:rPr>
          <w:shd w:val="clear" w:color="auto" w:fill="FFFFFF"/>
        </w:rPr>
      </w:pPr>
      <w:r w:rsidRPr="00374C32">
        <w:rPr>
          <w:shd w:val="clear" w:color="auto" w:fill="FFFFFF"/>
        </w:rPr>
        <w:t>PYAS: los estudiantes del curso de Principios y Aplicaciones de SIG únicamente desarrollan y presentan los puntos 1 a 5. El alcance de los elementos a desarrollar y presentar se encuentra definido en cada punto.</w:t>
      </w:r>
    </w:p>
    <w:p w14:paraId="3A0E0AA0" w14:textId="77777777" w:rsidR="00BB13BA" w:rsidRPr="005A18FD" w:rsidRDefault="00BB13BA" w:rsidP="00A868E6">
      <w:pPr>
        <w:rPr>
          <w:shd w:val="clear" w:color="auto" w:fill="FFFFFF"/>
        </w:rPr>
      </w:pPr>
    </w:p>
    <w:p w14:paraId="547B605D" w14:textId="78C5BCE5" w:rsidR="005D7490" w:rsidRDefault="00A868E6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en-US"/>
        </w:rPr>
      </w:pPr>
      <w:r w:rsidRPr="005A18FD">
        <w:rPr>
          <w:shd w:val="clear" w:color="auto" w:fill="FFFFFF"/>
        </w:rPr>
        <w:fldChar w:fldCharType="begin"/>
      </w:r>
      <w:r w:rsidRPr="005A18FD">
        <w:rPr>
          <w:shd w:val="clear" w:color="auto" w:fill="FFFFFF"/>
        </w:rPr>
        <w:instrText xml:space="preserve"> TOC \o "1-5" \h \z \u </w:instrText>
      </w:r>
      <w:r w:rsidRPr="005A18FD">
        <w:rPr>
          <w:shd w:val="clear" w:color="auto" w:fill="FFFFFF"/>
        </w:rPr>
        <w:fldChar w:fldCharType="separate"/>
      </w:r>
      <w:hyperlink w:anchor="_Toc88118089" w:history="1">
        <w:r w:rsidR="005D7490" w:rsidRPr="008E1401">
          <w:rPr>
            <w:rStyle w:val="Hyperlink"/>
          </w:rPr>
          <w:t>Requerimientos para el desarrollo</w:t>
        </w:r>
        <w:r w:rsidR="005D7490">
          <w:rPr>
            <w:noProof/>
            <w:webHidden/>
          </w:rPr>
          <w:tab/>
        </w:r>
        <w:r w:rsidR="005D7490">
          <w:rPr>
            <w:noProof/>
            <w:webHidden/>
          </w:rPr>
          <w:fldChar w:fldCharType="begin"/>
        </w:r>
        <w:r w:rsidR="005D7490">
          <w:rPr>
            <w:noProof/>
            <w:webHidden/>
          </w:rPr>
          <w:instrText xml:space="preserve"> PAGEREF _Toc88118089 \h </w:instrText>
        </w:r>
        <w:r w:rsidR="005D7490">
          <w:rPr>
            <w:noProof/>
            <w:webHidden/>
          </w:rPr>
        </w:r>
        <w:r w:rsidR="005D7490">
          <w:rPr>
            <w:noProof/>
            <w:webHidden/>
          </w:rPr>
          <w:fldChar w:fldCharType="separate"/>
        </w:r>
        <w:r w:rsidR="00A30BB6">
          <w:rPr>
            <w:noProof/>
            <w:webHidden/>
          </w:rPr>
          <w:t>1</w:t>
        </w:r>
        <w:r w:rsidR="005D7490">
          <w:rPr>
            <w:noProof/>
            <w:webHidden/>
          </w:rPr>
          <w:fldChar w:fldCharType="end"/>
        </w:r>
      </w:hyperlink>
    </w:p>
    <w:p w14:paraId="1C2CB6D0" w14:textId="67DBCD13" w:rsidR="005D7490" w:rsidRDefault="005D7490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en-US"/>
        </w:rPr>
      </w:pPr>
      <w:hyperlink w:anchor="_Toc88118090" w:history="1">
        <w:r w:rsidRPr="008E1401">
          <w:rPr>
            <w:rStyle w:val="Hyperlink"/>
          </w:rPr>
          <w:t>Insumos base suministrados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_Toc88118090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0BB6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A6E1A08" w14:textId="0EF5A77C" w:rsidR="005D7490" w:rsidRDefault="005D7490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en-US"/>
        </w:rPr>
      </w:pPr>
      <w:hyperlink w:anchor="_Toc88118091" w:history="1">
        <w:r w:rsidRPr="008E1401">
          <w:rPr>
            <w:rStyle w:val="Hyperlink"/>
          </w:rPr>
          <w:t>Elementos generados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_Toc88118091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0BB6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CE9A841" w14:textId="4E4DADDE" w:rsidR="005D7490" w:rsidRDefault="005D7490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en-US"/>
        </w:rPr>
      </w:pPr>
      <w:hyperlink w:anchor="_Toc88118092" w:history="1">
        <w:r w:rsidRPr="008E1401">
          <w:rPr>
            <w:rStyle w:val="Hyperlink"/>
          </w:rPr>
          <w:t>1. Curso al cual pertenece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_Toc88118092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0BB6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AE8AF7C" w14:textId="3C7177DF" w:rsidR="005D7490" w:rsidRDefault="005D7490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en-US"/>
        </w:rPr>
      </w:pPr>
      <w:hyperlink w:anchor="_Toc88118093" w:history="1">
        <w:r w:rsidRPr="008E1401">
          <w:rPr>
            <w:rStyle w:val="Hyperlink"/>
          </w:rPr>
          <w:t>2. Compromiso estudiantil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_Toc88118093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0BB6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BA11B37" w14:textId="5AD20DB4" w:rsidR="005D7490" w:rsidRDefault="005D7490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en-US"/>
        </w:rPr>
      </w:pPr>
      <w:hyperlink w:anchor="_Toc88118094" w:history="1">
        <w:r w:rsidRPr="008E1401">
          <w:rPr>
            <w:rStyle w:val="Hyperlink"/>
          </w:rPr>
          <w:t>3. Cuenca asignada para la modelación hidrológica - punto de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_Toc88118094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0BB6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E9DC76C" w14:textId="7A2A8529" w:rsidR="005D7490" w:rsidRDefault="005D7490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en-US"/>
        </w:rPr>
      </w:pPr>
      <w:hyperlink w:anchor="_Toc88118095" w:history="1">
        <w:r w:rsidRPr="008E1401">
          <w:rPr>
            <w:rStyle w:val="Hyperlink"/>
          </w:rPr>
          <w:t>4. Geo-morfometría de cuencas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_Toc88118095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0BB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F86E25" w14:textId="4FF472D6" w:rsidR="005D7490" w:rsidRDefault="005D7490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en-US"/>
        </w:rPr>
      </w:pPr>
      <w:hyperlink w:anchor="_Toc88118096" w:history="1">
        <w:r w:rsidRPr="008E1401">
          <w:rPr>
            <w:rStyle w:val="Hyperlink"/>
          </w:rPr>
          <w:t>5. Geo-morfometría de drenajes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_Toc88118096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0BB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A68193" w14:textId="7231A984" w:rsidR="005D7490" w:rsidRDefault="005D7490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en-US"/>
        </w:rPr>
      </w:pPr>
      <w:hyperlink w:anchor="_Toc88118097" w:history="1">
        <w:r w:rsidRPr="008E1401">
          <w:rPr>
            <w:rStyle w:val="Hyperlink"/>
          </w:rPr>
          <w:t>6. Coordenadas de subdivisión de cuencas en puntos de paso vial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_Toc88118097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0BB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C588BE" w14:textId="39189B33" w:rsidR="005D7490" w:rsidRDefault="005D7490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en-US"/>
        </w:rPr>
      </w:pPr>
      <w:hyperlink w:anchor="_Toc88118098" w:history="1">
        <w:r w:rsidRPr="008E1401">
          <w:rPr>
            <w:rStyle w:val="Hyperlink"/>
          </w:rPr>
          <w:t>7. Centroides de subcuencas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_Toc88118098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0BB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1BBE8A" w14:textId="1DEAB8E1" w:rsidR="005D7490" w:rsidRDefault="005D7490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en-US"/>
        </w:rPr>
      </w:pPr>
      <w:hyperlink w:anchor="_Toc88118099" w:history="1">
        <w:r w:rsidRPr="008E1401">
          <w:rPr>
            <w:rStyle w:val="Hyperlink"/>
          </w:rPr>
          <w:t>8. Parámetros para tránsito hidrológico en drenajes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_Toc88118099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0BB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0695B9F" w14:textId="6DC8765B" w:rsidR="005D7490" w:rsidRDefault="005D7490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en-US"/>
        </w:rPr>
      </w:pPr>
      <w:hyperlink w:anchor="_Toc88118100" w:history="1">
        <w:r w:rsidRPr="008E1401">
          <w:rPr>
            <w:rStyle w:val="Hyperlink"/>
          </w:rPr>
          <w:t>9. Tiempos de concentración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_Toc88118100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0BB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4ECB20A" w14:textId="221FC89C" w:rsidR="005D7490" w:rsidRDefault="005D7490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en-US"/>
        </w:rPr>
      </w:pPr>
      <w:hyperlink w:anchor="_Toc88118101" w:history="1">
        <w:r w:rsidRPr="008E1401">
          <w:rPr>
            <w:rStyle w:val="Hyperlink"/>
          </w:rPr>
          <w:t>10. Números de curva CN para cálculo de pérdidas o retenciones de precipitación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_Toc88118101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0BB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776EF5B" w14:textId="4C1AEB78" w:rsidR="005D7490" w:rsidRDefault="005D7490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en-US"/>
        </w:rPr>
      </w:pPr>
      <w:hyperlink w:anchor="_Toc88118102" w:history="1">
        <w:r w:rsidRPr="008E1401">
          <w:rPr>
            <w:rStyle w:val="Hyperlink"/>
          </w:rPr>
          <w:t>11. Hietogramas y base de datos HEC-DSS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_Toc88118102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0BB6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8C93D5A" w14:textId="7C994EA0" w:rsidR="005D7490" w:rsidRDefault="005D7490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en-US"/>
        </w:rPr>
      </w:pPr>
      <w:hyperlink w:anchor="_Toc88118103" w:history="1">
        <w:r w:rsidRPr="008E1401">
          <w:rPr>
            <w:rStyle w:val="Hyperlink"/>
          </w:rPr>
          <w:t>12. Perfiles viales y zonas de afectación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_Toc88118103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0BB6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B438C3C" w14:textId="285F2670" w:rsidR="005D7490" w:rsidRDefault="005D7490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 w:eastAsia="en-US"/>
        </w:rPr>
      </w:pPr>
      <w:hyperlink w:anchor="_Toc88118104" w:history="1">
        <w:r w:rsidRPr="008E1401">
          <w:rPr>
            <w:rStyle w:val="Hyperlink"/>
          </w:rPr>
          <w:t>13. Modelación en HEC-HMS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_Toc88118104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0BB6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850F9F1" w14:textId="4967B6A2" w:rsidR="00A868E6" w:rsidRDefault="00A868E6" w:rsidP="00A868E6">
      <w:pPr>
        <w:rPr>
          <w:shd w:val="clear" w:color="auto" w:fill="FFFFFF"/>
        </w:rPr>
      </w:pPr>
      <w:r w:rsidRPr="005A18FD">
        <w:rPr>
          <w:shd w:val="clear" w:color="auto" w:fill="FFFFFF"/>
        </w:rPr>
        <w:fldChar w:fldCharType="end"/>
      </w:r>
    </w:p>
    <w:p w14:paraId="292F603C" w14:textId="67CF6CB2" w:rsidR="00374C32" w:rsidRDefault="00374C32">
      <w:pPr>
        <w:jc w:val="left"/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181F7951" w14:textId="59E2E305" w:rsidR="00A868E6" w:rsidRPr="00F6244C" w:rsidRDefault="00600353" w:rsidP="00A868E6">
      <w:pPr>
        <w:pStyle w:val="Heading1"/>
      </w:pPr>
      <w:bookmarkStart w:id="0" w:name="_Toc263148179"/>
      <w:bookmarkStart w:id="1" w:name="_Toc88118089"/>
      <w:r w:rsidRPr="00F6244C">
        <w:lastRenderedPageBreak/>
        <w:t>Requerimientos para el desarrollo</w:t>
      </w:r>
      <w:bookmarkEnd w:id="0"/>
      <w:bookmarkEnd w:id="1"/>
    </w:p>
    <w:p w14:paraId="34C50158" w14:textId="77777777" w:rsidR="00374C32" w:rsidRDefault="00374C32" w:rsidP="00A868E6">
      <w:pPr>
        <w:jc w:val="right"/>
        <w:rPr>
          <w:color w:val="00B0F0"/>
          <w:lang w:val="es-CO"/>
        </w:rPr>
      </w:pPr>
    </w:p>
    <w:p w14:paraId="778F377C" w14:textId="4FEC3BF5" w:rsidR="00A868E6" w:rsidRPr="005A18FD" w:rsidRDefault="00A868E6" w:rsidP="00A868E6">
      <w:pPr>
        <w:jc w:val="right"/>
        <w:rPr>
          <w:color w:val="00B0F0"/>
          <w:lang w:val="es-CO"/>
        </w:rPr>
      </w:pPr>
      <w:r w:rsidRPr="005A18FD">
        <w:rPr>
          <w:color w:val="00B0F0"/>
          <w:lang w:val="es-CO"/>
        </w:rPr>
        <w:t xml:space="preserve">   </w:t>
      </w:r>
    </w:p>
    <w:p w14:paraId="4C5095F1" w14:textId="0C306D5D" w:rsidR="00A868E6" w:rsidRDefault="00A868E6" w:rsidP="00A868E6">
      <w:pPr>
        <w:pStyle w:val="Heading2"/>
      </w:pPr>
      <w:bookmarkStart w:id="2" w:name="_Toc88118090"/>
      <w:r w:rsidRPr="00A868E6">
        <w:t>Insumos base suministrados</w:t>
      </w:r>
      <w:bookmarkEnd w:id="2"/>
    </w:p>
    <w:p w14:paraId="64266E3F" w14:textId="77777777" w:rsidR="00A868E6" w:rsidRPr="00A868E6" w:rsidRDefault="00A868E6" w:rsidP="00A868E6"/>
    <w:p w14:paraId="4A952F2B" w14:textId="7C70E292" w:rsidR="00A868E6" w:rsidRDefault="00A868E6" w:rsidP="00320241">
      <w:pPr>
        <w:pStyle w:val="ListParagraph"/>
        <w:numPr>
          <w:ilvl w:val="0"/>
          <w:numId w:val="2"/>
        </w:numPr>
      </w:pPr>
      <w:r w:rsidRPr="00A868E6">
        <w:t xml:space="preserve">Modelo digital de elevaciones con reacondicionamiento utilizando la red de drenaje natural </w:t>
      </w:r>
      <w:proofErr w:type="spellStart"/>
      <w:r w:rsidRPr="00A868E6">
        <w:t>fotor</w:t>
      </w:r>
      <w:r w:rsidR="00126242">
        <w:t>r</w:t>
      </w:r>
      <w:r w:rsidRPr="00A868E6">
        <w:t>estituida</w:t>
      </w:r>
      <w:proofErr w:type="spellEnd"/>
      <w:r w:rsidRPr="00A868E6">
        <w:t xml:space="preserve">: </w:t>
      </w:r>
      <w:proofErr w:type="spellStart"/>
      <w:r w:rsidRPr="00A868E6">
        <w:t>mdt_rec_tif.tif</w:t>
      </w:r>
      <w:proofErr w:type="spellEnd"/>
      <w:r w:rsidRPr="00A868E6">
        <w:t xml:space="preserve">.  Modelo de terreno sin reacondicionamiento </w:t>
      </w:r>
      <w:proofErr w:type="spellStart"/>
      <w:r w:rsidRPr="00A868E6">
        <w:t>MDT.tif</w:t>
      </w:r>
      <w:proofErr w:type="spellEnd"/>
      <w:r w:rsidRPr="00A868E6">
        <w:t>. Grilla CN condición antecedente de humedad normal (cn_grid_eci_v1.tif)</w:t>
      </w:r>
    </w:p>
    <w:p w14:paraId="197D19C8" w14:textId="77777777" w:rsidR="00A868E6" w:rsidRDefault="00A868E6" w:rsidP="00A868E6">
      <w:pPr>
        <w:pStyle w:val="ListParagraph"/>
      </w:pPr>
    </w:p>
    <w:p w14:paraId="583F5EAF" w14:textId="6F52DF8D" w:rsidR="00A868E6" w:rsidRDefault="00A868E6" w:rsidP="00320241">
      <w:pPr>
        <w:pStyle w:val="ListParagraph"/>
        <w:numPr>
          <w:ilvl w:val="0"/>
          <w:numId w:val="2"/>
        </w:numPr>
      </w:pPr>
      <w:r w:rsidRPr="00A868E6">
        <w:t>Archivo Excel con hietograma adimensional general: HietogramaAdimensional.xlsx</w:t>
      </w:r>
    </w:p>
    <w:p w14:paraId="7C6E3A2D" w14:textId="77777777" w:rsidR="00A868E6" w:rsidRDefault="00A868E6" w:rsidP="00A868E6">
      <w:pPr>
        <w:pStyle w:val="ListParagraph"/>
      </w:pPr>
    </w:p>
    <w:p w14:paraId="12204627" w14:textId="3775EB56" w:rsidR="00A868E6" w:rsidRDefault="00A868E6" w:rsidP="00320241">
      <w:pPr>
        <w:pStyle w:val="ListParagraph"/>
        <w:numPr>
          <w:ilvl w:val="0"/>
          <w:numId w:val="2"/>
        </w:numPr>
      </w:pPr>
      <w:r w:rsidRPr="00A868E6">
        <w:t>Estaciones climatológicas con Pmax24H: EstacionesPmax24h.xls</w:t>
      </w:r>
    </w:p>
    <w:p w14:paraId="31FCC0CA" w14:textId="77777777" w:rsidR="00A868E6" w:rsidRDefault="00A868E6" w:rsidP="00A868E6">
      <w:pPr>
        <w:pStyle w:val="ListParagraph"/>
      </w:pPr>
    </w:p>
    <w:p w14:paraId="7B301331" w14:textId="12A75D8E" w:rsidR="00A868E6" w:rsidRDefault="00A868E6" w:rsidP="00320241">
      <w:pPr>
        <w:pStyle w:val="ListParagraph"/>
        <w:numPr>
          <w:ilvl w:val="0"/>
          <w:numId w:val="2"/>
        </w:numPr>
      </w:pPr>
      <w:r w:rsidRPr="00A868E6">
        <w:t>Archivo de proyección de coordenadas: Magna-Sirgas-</w:t>
      </w:r>
      <w:proofErr w:type="spellStart"/>
      <w:r w:rsidRPr="00A868E6">
        <w:t>IGAC.prj</w:t>
      </w:r>
      <w:proofErr w:type="spellEnd"/>
    </w:p>
    <w:p w14:paraId="1AE83DE8" w14:textId="77777777" w:rsidR="00A868E6" w:rsidRDefault="00A868E6" w:rsidP="00A868E6">
      <w:pPr>
        <w:pStyle w:val="ListParagraph"/>
      </w:pPr>
    </w:p>
    <w:p w14:paraId="7E5D3482" w14:textId="77777777" w:rsidR="00A868E6" w:rsidRPr="00A868E6" w:rsidRDefault="00A868E6" w:rsidP="00320241">
      <w:pPr>
        <w:pStyle w:val="ListParagraph"/>
        <w:numPr>
          <w:ilvl w:val="0"/>
          <w:numId w:val="2"/>
        </w:numPr>
      </w:pPr>
      <w:r w:rsidRPr="00A868E6">
        <w:t xml:space="preserve">Red Vial principal: </w:t>
      </w:r>
      <w:proofErr w:type="spellStart"/>
      <w:r w:rsidRPr="00A868E6">
        <w:t>vialp.shp</w:t>
      </w:r>
      <w:proofErr w:type="spellEnd"/>
    </w:p>
    <w:p w14:paraId="198883D8" w14:textId="0D2CF5C9" w:rsidR="008265E6" w:rsidRDefault="008265E6" w:rsidP="00A868E6">
      <w:pPr>
        <w:pStyle w:val="Heading2"/>
      </w:pPr>
    </w:p>
    <w:p w14:paraId="2A897947" w14:textId="18279EC9" w:rsidR="00BB13BA" w:rsidRDefault="00BB13BA" w:rsidP="00BB13BA">
      <w:pPr>
        <w:rPr>
          <w:lang w:val="es-ES_tradnl"/>
        </w:rPr>
      </w:pPr>
    </w:p>
    <w:p w14:paraId="1CCEB8EA" w14:textId="3E40A4D9" w:rsidR="00A868E6" w:rsidRDefault="00A868E6" w:rsidP="00A868E6">
      <w:pPr>
        <w:pStyle w:val="Heading2"/>
      </w:pPr>
      <w:bookmarkStart w:id="3" w:name="_Toc88118091"/>
      <w:r w:rsidRPr="00A868E6">
        <w:t>Elementos generados</w:t>
      </w:r>
      <w:bookmarkEnd w:id="3"/>
    </w:p>
    <w:p w14:paraId="594BBB71" w14:textId="77777777" w:rsidR="00A868E6" w:rsidRPr="00A868E6" w:rsidRDefault="00A868E6" w:rsidP="00A868E6"/>
    <w:p w14:paraId="4198ABFE" w14:textId="1434BAC0" w:rsidR="00A868E6" w:rsidRDefault="00A868E6" w:rsidP="00320241">
      <w:pPr>
        <w:pStyle w:val="ListParagraph"/>
        <w:numPr>
          <w:ilvl w:val="0"/>
          <w:numId w:val="3"/>
        </w:numPr>
      </w:pPr>
      <w:r w:rsidRPr="00A868E6">
        <w:t>Base de datos geográfica con subcuencas y drenajes hasta el punto de estudio asignado</w:t>
      </w:r>
    </w:p>
    <w:p w14:paraId="45ED0D53" w14:textId="77777777" w:rsidR="00A868E6" w:rsidRPr="00A868E6" w:rsidRDefault="00A868E6" w:rsidP="00A868E6">
      <w:pPr>
        <w:pStyle w:val="ListParagraph"/>
      </w:pPr>
    </w:p>
    <w:p w14:paraId="190B17F3" w14:textId="3224FE1F" w:rsidR="00A868E6" w:rsidRDefault="00A868E6" w:rsidP="00320241">
      <w:pPr>
        <w:pStyle w:val="ListParagraph"/>
        <w:numPr>
          <w:ilvl w:val="0"/>
          <w:numId w:val="3"/>
        </w:numPr>
      </w:pPr>
      <w:r w:rsidRPr="00A868E6">
        <w:t>Grillas CN para condiciones antecedentes de humedad I-Seca, III-Húmeda</w:t>
      </w:r>
    </w:p>
    <w:p w14:paraId="5035C45A" w14:textId="77777777" w:rsidR="00A868E6" w:rsidRPr="00A868E6" w:rsidRDefault="00A868E6" w:rsidP="00A868E6">
      <w:pPr>
        <w:pStyle w:val="ListParagraph"/>
      </w:pPr>
    </w:p>
    <w:p w14:paraId="59A29599" w14:textId="77777777" w:rsidR="00A868E6" w:rsidRPr="00A868E6" w:rsidRDefault="00A868E6" w:rsidP="00320241">
      <w:pPr>
        <w:pStyle w:val="ListParagraph"/>
        <w:numPr>
          <w:ilvl w:val="0"/>
          <w:numId w:val="3"/>
        </w:numPr>
      </w:pPr>
      <w:r w:rsidRPr="00A868E6">
        <w:t>Tabla de puntos de intersección de la red hídrica y la red vial principal</w:t>
      </w:r>
    </w:p>
    <w:p w14:paraId="0C6E7C17" w14:textId="5A844DC4" w:rsidR="00F85375" w:rsidRDefault="00F85375" w:rsidP="00A868E6">
      <w:pPr>
        <w:pStyle w:val="Heading1"/>
      </w:pPr>
    </w:p>
    <w:p w14:paraId="20A82DED" w14:textId="77777777" w:rsidR="00BB13BA" w:rsidRPr="00BB13BA" w:rsidRDefault="00BB13BA" w:rsidP="00BB13BA"/>
    <w:p w14:paraId="21A0B93F" w14:textId="14423B3A" w:rsidR="000E604F" w:rsidRDefault="004E3894" w:rsidP="004E3894">
      <w:pPr>
        <w:pStyle w:val="Heading1"/>
      </w:pPr>
      <w:bookmarkStart w:id="4" w:name="_Toc88118092"/>
      <w:r>
        <w:t xml:space="preserve">1. </w:t>
      </w:r>
      <w:r w:rsidR="0045148E">
        <w:t>C</w:t>
      </w:r>
      <w:r w:rsidRPr="004E3894">
        <w:t>urso al cual pertenece</w:t>
      </w:r>
      <w:bookmarkEnd w:id="4"/>
    </w:p>
    <w:p w14:paraId="4FAC2DCD" w14:textId="6673EA88" w:rsidR="004E3894" w:rsidRDefault="004E3894" w:rsidP="000E604F"/>
    <w:tbl>
      <w:tblPr>
        <w:tblStyle w:val="TableGrid"/>
        <w:tblW w:w="7534" w:type="dxa"/>
        <w:jc w:val="center"/>
        <w:tblLook w:val="04A0" w:firstRow="1" w:lastRow="0" w:firstColumn="1" w:lastColumn="0" w:noHBand="0" w:noVBand="1"/>
      </w:tblPr>
      <w:tblGrid>
        <w:gridCol w:w="6101"/>
        <w:gridCol w:w="1433"/>
      </w:tblGrid>
      <w:tr w:rsidR="00F50C15" w:rsidRPr="005A18FD" w14:paraId="34BC8BFC" w14:textId="77777777" w:rsidTr="002234D3">
        <w:trPr>
          <w:trHeight w:val="284"/>
          <w:tblHeader/>
          <w:jc w:val="center"/>
        </w:trPr>
        <w:tc>
          <w:tcPr>
            <w:tcW w:w="6101" w:type="dxa"/>
            <w:shd w:val="clear" w:color="auto" w:fill="F2F2F2" w:themeFill="background1" w:themeFillShade="F2"/>
            <w:vAlign w:val="center"/>
          </w:tcPr>
          <w:p w14:paraId="0BFEADA0" w14:textId="01269EA5" w:rsidR="00F50C15" w:rsidRPr="005A18FD" w:rsidRDefault="00F50C15" w:rsidP="00F50C15">
            <w:pPr>
              <w:jc w:val="left"/>
              <w:rPr>
                <w:lang w:val="es-CO"/>
              </w:rPr>
            </w:pPr>
            <w:r>
              <w:rPr>
                <w:lang w:val="es-CO"/>
              </w:rPr>
              <w:t>Curso</w:t>
            </w:r>
          </w:p>
        </w:tc>
        <w:tc>
          <w:tcPr>
            <w:tcW w:w="1433" w:type="dxa"/>
            <w:shd w:val="clear" w:color="auto" w:fill="F2F2F2" w:themeFill="background1" w:themeFillShade="F2"/>
          </w:tcPr>
          <w:p w14:paraId="44579849" w14:textId="2CFF9988" w:rsidR="00F50C15" w:rsidRPr="005A18FD" w:rsidRDefault="00F50C15" w:rsidP="004F0C6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Marcar con X</w:t>
            </w:r>
          </w:p>
        </w:tc>
      </w:tr>
      <w:tr w:rsidR="00F50C15" w:rsidRPr="005A18FD" w14:paraId="162BC1F1" w14:textId="77777777" w:rsidTr="002234D3">
        <w:trPr>
          <w:trHeight w:val="284"/>
          <w:jc w:val="center"/>
        </w:trPr>
        <w:tc>
          <w:tcPr>
            <w:tcW w:w="6101" w:type="dxa"/>
            <w:vAlign w:val="center"/>
          </w:tcPr>
          <w:p w14:paraId="40531C89" w14:textId="20F152E1" w:rsidR="00F50C15" w:rsidRPr="005A18FD" w:rsidRDefault="00F50C15" w:rsidP="00F50C15">
            <w:pPr>
              <w:jc w:val="left"/>
              <w:rPr>
                <w:lang w:val="es-CO"/>
              </w:rPr>
            </w:pPr>
            <w:r w:rsidRPr="00F50C15">
              <w:rPr>
                <w:lang w:val="es-CO"/>
              </w:rPr>
              <w:t>TSIG - Sistemas de Información Geográfica Aplicados</w:t>
            </w:r>
          </w:p>
        </w:tc>
        <w:tc>
          <w:tcPr>
            <w:tcW w:w="1433" w:type="dxa"/>
          </w:tcPr>
          <w:p w14:paraId="4F7A9361" w14:textId="0BFB476A" w:rsidR="00F50C15" w:rsidRPr="005A18FD" w:rsidRDefault="00F50C15" w:rsidP="004F0C6F">
            <w:pPr>
              <w:jc w:val="center"/>
              <w:rPr>
                <w:lang w:val="es-CO"/>
              </w:rPr>
            </w:pPr>
          </w:p>
        </w:tc>
      </w:tr>
      <w:tr w:rsidR="00F50C15" w:rsidRPr="005A18FD" w14:paraId="69236872" w14:textId="77777777" w:rsidTr="002234D3">
        <w:trPr>
          <w:trHeight w:val="284"/>
          <w:jc w:val="center"/>
        </w:trPr>
        <w:tc>
          <w:tcPr>
            <w:tcW w:w="6101" w:type="dxa"/>
            <w:vAlign w:val="center"/>
          </w:tcPr>
          <w:p w14:paraId="27BBFF43" w14:textId="42122918" w:rsidR="00F50C15" w:rsidRPr="005A18FD" w:rsidRDefault="00F50C15" w:rsidP="00F50C15">
            <w:pPr>
              <w:jc w:val="left"/>
              <w:rPr>
                <w:lang w:val="es-CO"/>
              </w:rPr>
            </w:pPr>
            <w:r w:rsidRPr="00F50C15">
              <w:rPr>
                <w:lang w:val="es-CO"/>
              </w:rPr>
              <w:t>PYAS - Principios y Aplicaciones de SIG</w:t>
            </w:r>
          </w:p>
        </w:tc>
        <w:tc>
          <w:tcPr>
            <w:tcW w:w="1433" w:type="dxa"/>
          </w:tcPr>
          <w:p w14:paraId="723C7678" w14:textId="154EED68" w:rsidR="00F50C15" w:rsidRPr="005A18FD" w:rsidRDefault="00F50C15" w:rsidP="004F0C6F">
            <w:pPr>
              <w:jc w:val="center"/>
              <w:rPr>
                <w:lang w:val="es-CO"/>
              </w:rPr>
            </w:pPr>
          </w:p>
        </w:tc>
      </w:tr>
      <w:tr w:rsidR="00F50C15" w:rsidRPr="005A18FD" w14:paraId="340510AA" w14:textId="77777777" w:rsidTr="002234D3">
        <w:trPr>
          <w:trHeight w:val="284"/>
          <w:jc w:val="center"/>
        </w:trPr>
        <w:tc>
          <w:tcPr>
            <w:tcW w:w="6101" w:type="dxa"/>
            <w:vAlign w:val="center"/>
          </w:tcPr>
          <w:p w14:paraId="0E6AD228" w14:textId="35039B0E" w:rsidR="00F50C15" w:rsidRPr="005A18FD" w:rsidRDefault="002234D3" w:rsidP="00F50C15">
            <w:pPr>
              <w:jc w:val="left"/>
              <w:rPr>
                <w:lang w:val="es-CO"/>
              </w:rPr>
            </w:pPr>
            <w:r w:rsidRPr="002234D3">
              <w:rPr>
                <w:lang w:val="es-CO"/>
              </w:rPr>
              <w:t xml:space="preserve">HPSD </w:t>
            </w:r>
            <w:r w:rsidR="00A605FA">
              <w:rPr>
                <w:lang w:val="es-CO"/>
              </w:rPr>
              <w:t>–</w:t>
            </w:r>
            <w:r w:rsidRPr="002234D3">
              <w:rPr>
                <w:lang w:val="es-CO"/>
              </w:rPr>
              <w:t xml:space="preserve"> Hidro</w:t>
            </w:r>
            <w:r w:rsidR="00A605FA">
              <w:rPr>
                <w:lang w:val="es-CO"/>
              </w:rPr>
              <w:t>-</w:t>
            </w:r>
            <w:r w:rsidRPr="002234D3">
              <w:rPr>
                <w:lang w:val="es-CO"/>
              </w:rPr>
              <w:t>informática y Desarrollo de Sistemas de Información. Subtema Sistemas de Información Geográfica - GIS</w:t>
            </w:r>
          </w:p>
        </w:tc>
        <w:tc>
          <w:tcPr>
            <w:tcW w:w="1433" w:type="dxa"/>
          </w:tcPr>
          <w:p w14:paraId="330CFBDC" w14:textId="7A946A9A" w:rsidR="00F50C15" w:rsidRPr="005A18FD" w:rsidRDefault="00F50C15" w:rsidP="004F0C6F">
            <w:pPr>
              <w:jc w:val="center"/>
              <w:rPr>
                <w:lang w:val="es-CO"/>
              </w:rPr>
            </w:pPr>
          </w:p>
        </w:tc>
      </w:tr>
    </w:tbl>
    <w:p w14:paraId="642530BE" w14:textId="6EF6943E" w:rsidR="00FA582B" w:rsidRDefault="00FA582B" w:rsidP="000E604F"/>
    <w:p w14:paraId="04A202BE" w14:textId="77777777" w:rsidR="00BB13BA" w:rsidRDefault="00BB13BA" w:rsidP="000E604F"/>
    <w:p w14:paraId="6FCF5B84" w14:textId="122D5E11" w:rsidR="0045148E" w:rsidRDefault="004E3894" w:rsidP="004E3894">
      <w:pPr>
        <w:pStyle w:val="Heading1"/>
      </w:pPr>
      <w:bookmarkStart w:id="5" w:name="_Toc88118093"/>
      <w:r>
        <w:t xml:space="preserve">2. </w:t>
      </w:r>
      <w:r w:rsidR="0045148E">
        <w:t>Compromiso estudiantil</w:t>
      </w:r>
      <w:bookmarkEnd w:id="5"/>
    </w:p>
    <w:p w14:paraId="1944244C" w14:textId="77777777" w:rsidR="0045148E" w:rsidRDefault="0045148E" w:rsidP="004E3894">
      <w:pPr>
        <w:pStyle w:val="Heading1"/>
      </w:pPr>
    </w:p>
    <w:p w14:paraId="2B6B143E" w14:textId="00F6DB35" w:rsidR="004E3894" w:rsidRDefault="004E3894" w:rsidP="0045148E">
      <w:r w:rsidRPr="004E3894">
        <w:t>Como estudiante, me comprometo a desarrollar esta prueba técnica de forma individual, a no compartir y/o divulgar con otros estudiantes ni cursos: el contenido, las respuestas, los datos, capas y mapas que he obtenido.</w:t>
      </w:r>
    </w:p>
    <w:p w14:paraId="32D86D04" w14:textId="0D9A008F" w:rsidR="004E3894" w:rsidRDefault="004E3894" w:rsidP="000E604F"/>
    <w:tbl>
      <w:tblPr>
        <w:tblStyle w:val="TableGrid"/>
        <w:tblW w:w="3397" w:type="dxa"/>
        <w:jc w:val="center"/>
        <w:tblLook w:val="04A0" w:firstRow="1" w:lastRow="0" w:firstColumn="1" w:lastColumn="0" w:noHBand="0" w:noVBand="1"/>
      </w:tblPr>
      <w:tblGrid>
        <w:gridCol w:w="1980"/>
        <w:gridCol w:w="1417"/>
      </w:tblGrid>
      <w:tr w:rsidR="00D169D1" w:rsidRPr="005A18FD" w14:paraId="68799541" w14:textId="77777777" w:rsidTr="00D169D1">
        <w:trPr>
          <w:trHeight w:val="284"/>
          <w:tblHeader/>
          <w:jc w:val="center"/>
        </w:trPr>
        <w:tc>
          <w:tcPr>
            <w:tcW w:w="1980" w:type="dxa"/>
            <w:shd w:val="clear" w:color="auto" w:fill="F2F2F2" w:themeFill="background1" w:themeFillShade="F2"/>
            <w:vAlign w:val="center"/>
          </w:tcPr>
          <w:p w14:paraId="670587C2" w14:textId="1AD82DD1" w:rsidR="00D169D1" w:rsidRPr="005A18FD" w:rsidRDefault="00D169D1" w:rsidP="00D169D1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Me comprometo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A361968" w14:textId="77777777" w:rsidR="00D169D1" w:rsidRPr="005A18FD" w:rsidRDefault="00D169D1" w:rsidP="004F0C6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Marcar con X</w:t>
            </w:r>
          </w:p>
        </w:tc>
      </w:tr>
      <w:tr w:rsidR="00D169D1" w:rsidRPr="005A18FD" w14:paraId="6F6397B8" w14:textId="77777777" w:rsidTr="00D169D1">
        <w:trPr>
          <w:trHeight w:val="284"/>
          <w:jc w:val="center"/>
        </w:trPr>
        <w:tc>
          <w:tcPr>
            <w:tcW w:w="1980" w:type="dxa"/>
            <w:vAlign w:val="center"/>
          </w:tcPr>
          <w:p w14:paraId="1B5FBCBA" w14:textId="2C609B47" w:rsidR="00D169D1" w:rsidRPr="005A18FD" w:rsidRDefault="00D169D1" w:rsidP="00D169D1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Sí</w:t>
            </w:r>
          </w:p>
        </w:tc>
        <w:tc>
          <w:tcPr>
            <w:tcW w:w="1417" w:type="dxa"/>
          </w:tcPr>
          <w:p w14:paraId="42D7E471" w14:textId="77777777" w:rsidR="00D169D1" w:rsidRPr="005A18FD" w:rsidRDefault="00D169D1" w:rsidP="004F0C6F">
            <w:pPr>
              <w:jc w:val="center"/>
              <w:rPr>
                <w:lang w:val="es-CO"/>
              </w:rPr>
            </w:pPr>
          </w:p>
        </w:tc>
      </w:tr>
      <w:tr w:rsidR="00D169D1" w:rsidRPr="005A18FD" w14:paraId="720EADEE" w14:textId="77777777" w:rsidTr="00D169D1">
        <w:trPr>
          <w:trHeight w:val="284"/>
          <w:jc w:val="center"/>
        </w:trPr>
        <w:tc>
          <w:tcPr>
            <w:tcW w:w="1980" w:type="dxa"/>
            <w:vAlign w:val="center"/>
          </w:tcPr>
          <w:p w14:paraId="5AC0516C" w14:textId="24E05EFA" w:rsidR="00D169D1" w:rsidRPr="005A18FD" w:rsidRDefault="00D169D1" w:rsidP="00D169D1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No</w:t>
            </w:r>
          </w:p>
        </w:tc>
        <w:tc>
          <w:tcPr>
            <w:tcW w:w="1417" w:type="dxa"/>
          </w:tcPr>
          <w:p w14:paraId="1F008583" w14:textId="77777777" w:rsidR="00D169D1" w:rsidRPr="005A18FD" w:rsidRDefault="00D169D1" w:rsidP="004F0C6F">
            <w:pPr>
              <w:jc w:val="center"/>
              <w:rPr>
                <w:lang w:val="es-CO"/>
              </w:rPr>
            </w:pPr>
          </w:p>
        </w:tc>
      </w:tr>
    </w:tbl>
    <w:p w14:paraId="68141F66" w14:textId="77777777" w:rsidR="00D169D1" w:rsidRDefault="00D169D1" w:rsidP="000E604F"/>
    <w:p w14:paraId="6D0C2B47" w14:textId="77777777" w:rsidR="00374C32" w:rsidRDefault="00374C32" w:rsidP="000E604F"/>
    <w:p w14:paraId="23A9E96C" w14:textId="77777777" w:rsidR="00374C32" w:rsidRDefault="00374C32" w:rsidP="000E604F"/>
    <w:p w14:paraId="409D1D25" w14:textId="77777777" w:rsidR="004E3894" w:rsidRPr="000E604F" w:rsidRDefault="004E3894" w:rsidP="000E604F"/>
    <w:p w14:paraId="0D87FD70" w14:textId="1B92A39B" w:rsidR="00A868E6" w:rsidRPr="00A868E6" w:rsidRDefault="004E3894" w:rsidP="00A868E6">
      <w:pPr>
        <w:pStyle w:val="Heading1"/>
      </w:pPr>
      <w:bookmarkStart w:id="6" w:name="_Toc88118094"/>
      <w:r>
        <w:lastRenderedPageBreak/>
        <w:t>3</w:t>
      </w:r>
      <w:r w:rsidR="00B81588">
        <w:t xml:space="preserve">. </w:t>
      </w:r>
      <w:r w:rsidR="003E3060" w:rsidRPr="003E3060">
        <w:t>Cuenca asignada para la modelación hidrológica - punto de control</w:t>
      </w:r>
      <w:bookmarkEnd w:id="6"/>
    </w:p>
    <w:p w14:paraId="35127054" w14:textId="77777777" w:rsidR="00A868E6" w:rsidRPr="005A18FD" w:rsidRDefault="00A868E6" w:rsidP="00A868E6">
      <w:pPr>
        <w:rPr>
          <w:sz w:val="22"/>
          <w:lang w:val="es-CO"/>
        </w:rPr>
      </w:pPr>
    </w:p>
    <w:p w14:paraId="1F6C1AAA" w14:textId="28535E26" w:rsidR="00A868E6" w:rsidRDefault="00A868E6" w:rsidP="00126242">
      <w:pPr>
        <w:rPr>
          <w:lang w:val="es-CO"/>
        </w:rPr>
      </w:pPr>
      <w:r w:rsidRPr="005A18FD">
        <w:rPr>
          <w:lang w:val="es-CO"/>
        </w:rPr>
        <w:t>Para el desarrollo de</w:t>
      </w:r>
      <w:r w:rsidR="00126242">
        <w:rPr>
          <w:lang w:val="es-CO"/>
        </w:rPr>
        <w:t xml:space="preserve">l modelo </w:t>
      </w:r>
      <w:r w:rsidRPr="005A18FD">
        <w:rPr>
          <w:lang w:val="es-CO"/>
        </w:rPr>
        <w:t xml:space="preserve">se han </w:t>
      </w:r>
      <w:r w:rsidR="000B23F0">
        <w:rPr>
          <w:lang w:val="es-CO"/>
        </w:rPr>
        <w:t>definido</w:t>
      </w:r>
      <w:r w:rsidRPr="005A18FD">
        <w:rPr>
          <w:lang w:val="es-CO"/>
        </w:rPr>
        <w:t xml:space="preserve"> los siguientes puntos de control</w:t>
      </w:r>
      <w:r w:rsidR="00126242">
        <w:rPr>
          <w:lang w:val="es-CO"/>
        </w:rPr>
        <w:t>,</w:t>
      </w:r>
      <w:r w:rsidRPr="005A18FD">
        <w:rPr>
          <w:lang w:val="es-CO"/>
        </w:rPr>
        <w:t xml:space="preserve"> los cuales son los puntos más aguas abajo hasta los cuales se debe realizar el proceso de delimitación de las cuencas hidrográficas </w:t>
      </w:r>
      <w:r w:rsidR="00E72E9C">
        <w:rPr>
          <w:lang w:val="es-CO"/>
        </w:rPr>
        <w:t xml:space="preserve">y </w:t>
      </w:r>
      <w:r w:rsidRPr="005A18FD">
        <w:rPr>
          <w:lang w:val="es-CO"/>
        </w:rPr>
        <w:t xml:space="preserve">modelación hidrológica. A cada </w:t>
      </w:r>
      <w:r w:rsidR="00126242">
        <w:rPr>
          <w:lang w:val="es-CO"/>
        </w:rPr>
        <w:t>estudiante</w:t>
      </w:r>
      <w:r w:rsidRPr="005A18FD">
        <w:rPr>
          <w:lang w:val="es-CO"/>
        </w:rPr>
        <w:t xml:space="preserve"> le corresponderá </w:t>
      </w:r>
      <w:r w:rsidR="00126242">
        <w:rPr>
          <w:lang w:val="es-CO"/>
        </w:rPr>
        <w:t xml:space="preserve">uno de los puntos </w:t>
      </w:r>
      <w:r w:rsidRPr="005A18FD">
        <w:rPr>
          <w:lang w:val="es-CO"/>
        </w:rPr>
        <w:t>relacionad</w:t>
      </w:r>
      <w:r w:rsidR="00126242">
        <w:rPr>
          <w:lang w:val="es-CO"/>
        </w:rPr>
        <w:t>os</w:t>
      </w:r>
      <w:r w:rsidRPr="005A18FD">
        <w:rPr>
          <w:lang w:val="es-CO"/>
        </w:rPr>
        <w:t xml:space="preserve"> en la siguiente tabla. </w:t>
      </w:r>
      <w:r w:rsidR="00E72E9C">
        <w:rPr>
          <w:lang w:val="es-CO"/>
        </w:rPr>
        <w:t xml:space="preserve">En la última columna podrá encontrar el último dígito de su </w:t>
      </w:r>
      <w:r w:rsidR="008F18A1">
        <w:rPr>
          <w:lang w:val="es-CO"/>
        </w:rPr>
        <w:t>c</w:t>
      </w:r>
      <w:r w:rsidR="00E72E9C">
        <w:rPr>
          <w:lang w:val="es-CO"/>
        </w:rPr>
        <w:t>ódigo de estudiante</w:t>
      </w:r>
      <w:r w:rsidR="008F18A1">
        <w:rPr>
          <w:lang w:val="es-CO"/>
        </w:rPr>
        <w:t xml:space="preserve"> en Enlace Académico de Campus</w:t>
      </w:r>
      <w:r w:rsidR="00E72E9C">
        <w:rPr>
          <w:lang w:val="es-CO"/>
        </w:rPr>
        <w:t>, el cual define la cuenca a restituir.</w:t>
      </w:r>
    </w:p>
    <w:p w14:paraId="45D56FEA" w14:textId="0D5224C9" w:rsidR="00126242" w:rsidRDefault="00126242" w:rsidP="00A868E6">
      <w:pPr>
        <w:rPr>
          <w:sz w:val="22"/>
          <w:lang w:val="es-CO"/>
        </w:rPr>
      </w:pPr>
    </w:p>
    <w:p w14:paraId="2359E41A" w14:textId="3E811A3B" w:rsidR="000A40ED" w:rsidRDefault="000A40ED" w:rsidP="00BD3B6D">
      <w:pPr>
        <w:jc w:val="center"/>
        <w:rPr>
          <w:sz w:val="22"/>
          <w:lang w:val="es-CO"/>
        </w:rPr>
      </w:pPr>
      <w:r>
        <w:rPr>
          <w:sz w:val="22"/>
          <w:lang w:val="es-CO"/>
        </w:rPr>
        <w:t>Tabla 1</w:t>
      </w:r>
      <w:r w:rsidR="00BD3B6D">
        <w:rPr>
          <w:sz w:val="22"/>
          <w:lang w:val="es-CO"/>
        </w:rPr>
        <w:t>. P</w:t>
      </w:r>
      <w:r w:rsidR="00BD3B6D" w:rsidRPr="00BD3B6D">
        <w:rPr>
          <w:sz w:val="22"/>
          <w:lang w:val="es-CO"/>
        </w:rPr>
        <w:t>unto de control</w:t>
      </w:r>
    </w:p>
    <w:tbl>
      <w:tblPr>
        <w:tblStyle w:val="TableGrid"/>
        <w:tblW w:w="9535" w:type="dxa"/>
        <w:jc w:val="center"/>
        <w:tblLook w:val="04A0" w:firstRow="1" w:lastRow="0" w:firstColumn="1" w:lastColumn="0" w:noHBand="0" w:noVBand="1"/>
      </w:tblPr>
      <w:tblGrid>
        <w:gridCol w:w="1221"/>
        <w:gridCol w:w="2154"/>
        <w:gridCol w:w="2151"/>
        <w:gridCol w:w="2234"/>
        <w:gridCol w:w="1775"/>
      </w:tblGrid>
      <w:tr w:rsidR="00E72E9C" w:rsidRPr="005A18FD" w14:paraId="6D4EDEDE" w14:textId="7B6D10E0" w:rsidTr="00047BCD">
        <w:trPr>
          <w:trHeight w:val="284"/>
          <w:tblHeader/>
          <w:jc w:val="center"/>
        </w:trPr>
        <w:tc>
          <w:tcPr>
            <w:tcW w:w="1221" w:type="dxa"/>
            <w:shd w:val="clear" w:color="auto" w:fill="F2F2F2" w:themeFill="background1" w:themeFillShade="F2"/>
            <w:vAlign w:val="center"/>
          </w:tcPr>
          <w:p w14:paraId="76B6E05C" w14:textId="2D001099" w:rsidR="00E72E9C" w:rsidRPr="005A18FD" w:rsidRDefault="00E72E9C" w:rsidP="00126242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Punto</w:t>
            </w:r>
          </w:p>
        </w:tc>
        <w:tc>
          <w:tcPr>
            <w:tcW w:w="2154" w:type="dxa"/>
            <w:shd w:val="clear" w:color="auto" w:fill="F2F2F2" w:themeFill="background1" w:themeFillShade="F2"/>
          </w:tcPr>
          <w:p w14:paraId="60CA1564" w14:textId="77777777" w:rsidR="00E72E9C" w:rsidRPr="005A18FD" w:rsidRDefault="00E72E9C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Cuenca</w:t>
            </w:r>
          </w:p>
        </w:tc>
        <w:tc>
          <w:tcPr>
            <w:tcW w:w="2151" w:type="dxa"/>
            <w:shd w:val="clear" w:color="auto" w:fill="F2F2F2" w:themeFill="background1" w:themeFillShade="F2"/>
            <w:vAlign w:val="center"/>
          </w:tcPr>
          <w:p w14:paraId="43A393CA" w14:textId="6F4BA052" w:rsidR="00E72E9C" w:rsidRPr="005A18FD" w:rsidRDefault="00E72E9C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Coordenada X</w:t>
            </w:r>
            <w:r w:rsidR="00F03925">
              <w:rPr>
                <w:lang w:val="es-CO"/>
              </w:rPr>
              <w:t xml:space="preserve">, </w:t>
            </w:r>
            <w:r w:rsidRPr="005A18FD">
              <w:rPr>
                <w:lang w:val="es-CO"/>
              </w:rPr>
              <w:t>m*</w:t>
            </w:r>
          </w:p>
        </w:tc>
        <w:tc>
          <w:tcPr>
            <w:tcW w:w="2234" w:type="dxa"/>
            <w:shd w:val="clear" w:color="auto" w:fill="F2F2F2" w:themeFill="background1" w:themeFillShade="F2"/>
            <w:vAlign w:val="center"/>
          </w:tcPr>
          <w:p w14:paraId="75698CE3" w14:textId="34263775" w:rsidR="00E72E9C" w:rsidRPr="005A18FD" w:rsidRDefault="00E72E9C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Coordenada Y</w:t>
            </w:r>
            <w:r w:rsidR="00F03925">
              <w:rPr>
                <w:lang w:val="es-CO"/>
              </w:rPr>
              <w:t xml:space="preserve">, </w:t>
            </w:r>
            <w:r w:rsidRPr="005A18FD">
              <w:rPr>
                <w:lang w:val="es-CO"/>
              </w:rPr>
              <w:t>m*</w:t>
            </w:r>
          </w:p>
        </w:tc>
        <w:tc>
          <w:tcPr>
            <w:tcW w:w="1775" w:type="dxa"/>
            <w:shd w:val="clear" w:color="auto" w:fill="F2F2F2" w:themeFill="background1" w:themeFillShade="F2"/>
          </w:tcPr>
          <w:p w14:paraId="222D4A34" w14:textId="6642810A" w:rsidR="00E72E9C" w:rsidRPr="005A18FD" w:rsidRDefault="00C754C2" w:rsidP="00126242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C</w:t>
            </w:r>
            <w:r w:rsidR="00E72E9C">
              <w:rPr>
                <w:lang w:val="es-CO"/>
              </w:rPr>
              <w:t>ódigo</w:t>
            </w:r>
            <w:r>
              <w:rPr>
                <w:lang w:val="es-CO"/>
              </w:rPr>
              <w:t xml:space="preserve"> Enlace A.</w:t>
            </w:r>
            <w:r w:rsidR="00047BCD">
              <w:rPr>
                <w:lang w:val="es-CO"/>
              </w:rPr>
              <w:t>*</w:t>
            </w:r>
          </w:p>
        </w:tc>
      </w:tr>
      <w:tr w:rsidR="00E72E9C" w:rsidRPr="005A18FD" w14:paraId="5BF06921" w14:textId="3B8C6E1E" w:rsidTr="00047BCD">
        <w:trPr>
          <w:trHeight w:val="284"/>
          <w:jc w:val="center"/>
        </w:trPr>
        <w:tc>
          <w:tcPr>
            <w:tcW w:w="1221" w:type="dxa"/>
            <w:vAlign w:val="center"/>
          </w:tcPr>
          <w:p w14:paraId="05C8D4FA" w14:textId="77777777" w:rsidR="00E72E9C" w:rsidRPr="005A18FD" w:rsidRDefault="00E72E9C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1</w:t>
            </w:r>
          </w:p>
        </w:tc>
        <w:tc>
          <w:tcPr>
            <w:tcW w:w="2154" w:type="dxa"/>
          </w:tcPr>
          <w:p w14:paraId="049F24B6" w14:textId="77777777" w:rsidR="00E72E9C" w:rsidRPr="005A18FD" w:rsidRDefault="00E72E9C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RIO FERNANBUCO</w:t>
            </w:r>
          </w:p>
        </w:tc>
        <w:tc>
          <w:tcPr>
            <w:tcW w:w="2151" w:type="dxa"/>
            <w:vAlign w:val="center"/>
          </w:tcPr>
          <w:p w14:paraId="684FFBD5" w14:textId="77777777" w:rsidR="00E72E9C" w:rsidRPr="005A18FD" w:rsidRDefault="00E72E9C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 xml:space="preserve">1,054,777.731  </w:t>
            </w:r>
          </w:p>
        </w:tc>
        <w:tc>
          <w:tcPr>
            <w:tcW w:w="2234" w:type="dxa"/>
            <w:vAlign w:val="center"/>
          </w:tcPr>
          <w:p w14:paraId="5F7D108A" w14:textId="77777777" w:rsidR="00E72E9C" w:rsidRPr="005A18FD" w:rsidRDefault="00E72E9C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1,574,502.094</w:t>
            </w:r>
          </w:p>
        </w:tc>
        <w:tc>
          <w:tcPr>
            <w:tcW w:w="1775" w:type="dxa"/>
          </w:tcPr>
          <w:p w14:paraId="156959AE" w14:textId="48EC8E5E" w:rsidR="00E72E9C" w:rsidRPr="005A18FD" w:rsidRDefault="00E72E9C" w:rsidP="00126242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 y 6</w:t>
            </w:r>
          </w:p>
        </w:tc>
      </w:tr>
      <w:tr w:rsidR="00E72E9C" w:rsidRPr="005A18FD" w14:paraId="43301C19" w14:textId="2A0C2AE6" w:rsidTr="00047BCD">
        <w:trPr>
          <w:trHeight w:val="284"/>
          <w:jc w:val="center"/>
        </w:trPr>
        <w:tc>
          <w:tcPr>
            <w:tcW w:w="1221" w:type="dxa"/>
            <w:vAlign w:val="center"/>
          </w:tcPr>
          <w:p w14:paraId="30FDFF84" w14:textId="77777777" w:rsidR="00E72E9C" w:rsidRPr="005A18FD" w:rsidRDefault="00E72E9C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2</w:t>
            </w:r>
          </w:p>
        </w:tc>
        <w:tc>
          <w:tcPr>
            <w:tcW w:w="2154" w:type="dxa"/>
          </w:tcPr>
          <w:p w14:paraId="1B402D58" w14:textId="77777777" w:rsidR="00E72E9C" w:rsidRPr="005A18FD" w:rsidRDefault="00E72E9C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RIO SICARARE</w:t>
            </w:r>
          </w:p>
        </w:tc>
        <w:tc>
          <w:tcPr>
            <w:tcW w:w="2151" w:type="dxa"/>
            <w:vAlign w:val="center"/>
          </w:tcPr>
          <w:p w14:paraId="081839E7" w14:textId="77777777" w:rsidR="00E72E9C" w:rsidRPr="005A18FD" w:rsidRDefault="00E72E9C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 xml:space="preserve">1,082,053.946  </w:t>
            </w:r>
          </w:p>
        </w:tc>
        <w:tc>
          <w:tcPr>
            <w:tcW w:w="2234" w:type="dxa"/>
            <w:vAlign w:val="center"/>
          </w:tcPr>
          <w:p w14:paraId="2471F77C" w14:textId="77777777" w:rsidR="00E72E9C" w:rsidRPr="005A18FD" w:rsidRDefault="00E72E9C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1,586,334.790</w:t>
            </w:r>
          </w:p>
        </w:tc>
        <w:tc>
          <w:tcPr>
            <w:tcW w:w="1775" w:type="dxa"/>
          </w:tcPr>
          <w:p w14:paraId="2FD675E0" w14:textId="49A5A800" w:rsidR="00E72E9C" w:rsidRPr="005A18FD" w:rsidRDefault="00E72E9C" w:rsidP="00126242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 y 7</w:t>
            </w:r>
          </w:p>
        </w:tc>
      </w:tr>
      <w:tr w:rsidR="00E72E9C" w:rsidRPr="005A18FD" w14:paraId="017F5960" w14:textId="0D5094B0" w:rsidTr="00047BCD">
        <w:trPr>
          <w:trHeight w:val="284"/>
          <w:jc w:val="center"/>
        </w:trPr>
        <w:tc>
          <w:tcPr>
            <w:tcW w:w="1221" w:type="dxa"/>
            <w:vAlign w:val="center"/>
          </w:tcPr>
          <w:p w14:paraId="27B2D2EF" w14:textId="77777777" w:rsidR="00E72E9C" w:rsidRPr="005A18FD" w:rsidRDefault="00E72E9C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3</w:t>
            </w:r>
          </w:p>
        </w:tc>
        <w:tc>
          <w:tcPr>
            <w:tcW w:w="2154" w:type="dxa"/>
          </w:tcPr>
          <w:p w14:paraId="1252EB3A" w14:textId="77777777" w:rsidR="00E72E9C" w:rsidRPr="005A18FD" w:rsidRDefault="00E72E9C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ARROYO EL ZORRO</w:t>
            </w:r>
          </w:p>
        </w:tc>
        <w:tc>
          <w:tcPr>
            <w:tcW w:w="2151" w:type="dxa"/>
            <w:vAlign w:val="center"/>
          </w:tcPr>
          <w:p w14:paraId="1216BFBA" w14:textId="77777777" w:rsidR="00E72E9C" w:rsidRPr="005A18FD" w:rsidRDefault="00E72E9C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 xml:space="preserve">1,068,055.248  </w:t>
            </w:r>
          </w:p>
        </w:tc>
        <w:tc>
          <w:tcPr>
            <w:tcW w:w="2234" w:type="dxa"/>
            <w:vAlign w:val="center"/>
          </w:tcPr>
          <w:p w14:paraId="0DC60A21" w14:textId="77777777" w:rsidR="00E72E9C" w:rsidRPr="005A18FD" w:rsidRDefault="00E72E9C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1,573,224.310</w:t>
            </w:r>
          </w:p>
        </w:tc>
        <w:tc>
          <w:tcPr>
            <w:tcW w:w="1775" w:type="dxa"/>
          </w:tcPr>
          <w:p w14:paraId="6764CFC5" w14:textId="3C4A6410" w:rsidR="00E72E9C" w:rsidRPr="005A18FD" w:rsidRDefault="00E72E9C" w:rsidP="00126242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 y 8</w:t>
            </w:r>
          </w:p>
        </w:tc>
      </w:tr>
      <w:tr w:rsidR="00E72E9C" w:rsidRPr="005A18FD" w14:paraId="393F76FE" w14:textId="57664BFD" w:rsidTr="00047BCD">
        <w:trPr>
          <w:trHeight w:val="284"/>
          <w:jc w:val="center"/>
        </w:trPr>
        <w:tc>
          <w:tcPr>
            <w:tcW w:w="1221" w:type="dxa"/>
            <w:vAlign w:val="center"/>
          </w:tcPr>
          <w:p w14:paraId="0D9472FF" w14:textId="77777777" w:rsidR="00E72E9C" w:rsidRPr="005A18FD" w:rsidRDefault="00E72E9C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4</w:t>
            </w:r>
          </w:p>
        </w:tc>
        <w:tc>
          <w:tcPr>
            <w:tcW w:w="2154" w:type="dxa"/>
          </w:tcPr>
          <w:p w14:paraId="130C602E" w14:textId="77777777" w:rsidR="00E72E9C" w:rsidRPr="005A18FD" w:rsidRDefault="00E72E9C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RIO MARACAS</w:t>
            </w:r>
          </w:p>
        </w:tc>
        <w:tc>
          <w:tcPr>
            <w:tcW w:w="2151" w:type="dxa"/>
            <w:vAlign w:val="center"/>
          </w:tcPr>
          <w:p w14:paraId="5CD284E3" w14:textId="77777777" w:rsidR="00E72E9C" w:rsidRPr="005A18FD" w:rsidRDefault="00E72E9C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 xml:space="preserve">1,086,498.595  </w:t>
            </w:r>
          </w:p>
        </w:tc>
        <w:tc>
          <w:tcPr>
            <w:tcW w:w="2234" w:type="dxa"/>
            <w:vAlign w:val="center"/>
          </w:tcPr>
          <w:p w14:paraId="1340D531" w14:textId="77777777" w:rsidR="00E72E9C" w:rsidRPr="005A18FD" w:rsidRDefault="00E72E9C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1,563,947.030</w:t>
            </w:r>
          </w:p>
        </w:tc>
        <w:tc>
          <w:tcPr>
            <w:tcW w:w="1775" w:type="dxa"/>
          </w:tcPr>
          <w:p w14:paraId="0A7E029A" w14:textId="1D2DA46D" w:rsidR="00E72E9C" w:rsidRPr="005A18FD" w:rsidRDefault="00E72E9C" w:rsidP="00126242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 y 9</w:t>
            </w:r>
          </w:p>
        </w:tc>
      </w:tr>
      <w:tr w:rsidR="00E72E9C" w:rsidRPr="005A18FD" w14:paraId="00F8B683" w14:textId="3A70A8F2" w:rsidTr="00047BCD">
        <w:trPr>
          <w:trHeight w:val="284"/>
          <w:jc w:val="center"/>
        </w:trPr>
        <w:tc>
          <w:tcPr>
            <w:tcW w:w="1221" w:type="dxa"/>
            <w:vAlign w:val="center"/>
          </w:tcPr>
          <w:p w14:paraId="52C4BEF8" w14:textId="77777777" w:rsidR="00E72E9C" w:rsidRPr="005A18FD" w:rsidRDefault="00E72E9C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5</w:t>
            </w:r>
          </w:p>
        </w:tc>
        <w:tc>
          <w:tcPr>
            <w:tcW w:w="2154" w:type="dxa"/>
          </w:tcPr>
          <w:p w14:paraId="60DF21FC" w14:textId="77777777" w:rsidR="00E72E9C" w:rsidRPr="005A18FD" w:rsidRDefault="00E72E9C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RIO TOCUY</w:t>
            </w:r>
          </w:p>
        </w:tc>
        <w:tc>
          <w:tcPr>
            <w:tcW w:w="2151" w:type="dxa"/>
            <w:vAlign w:val="center"/>
          </w:tcPr>
          <w:p w14:paraId="6B279DFB" w14:textId="77777777" w:rsidR="00E72E9C" w:rsidRPr="005A18FD" w:rsidRDefault="00E72E9C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 xml:space="preserve">1,078,584.103  </w:t>
            </w:r>
          </w:p>
        </w:tc>
        <w:tc>
          <w:tcPr>
            <w:tcW w:w="2234" w:type="dxa"/>
            <w:vAlign w:val="center"/>
          </w:tcPr>
          <w:p w14:paraId="69E4936D" w14:textId="77777777" w:rsidR="00E72E9C" w:rsidRPr="005A18FD" w:rsidRDefault="00E72E9C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1,555,280.041</w:t>
            </w:r>
          </w:p>
        </w:tc>
        <w:tc>
          <w:tcPr>
            <w:tcW w:w="1775" w:type="dxa"/>
          </w:tcPr>
          <w:p w14:paraId="0F0E1EB7" w14:textId="56C17355" w:rsidR="00E72E9C" w:rsidRPr="005A18FD" w:rsidRDefault="00E72E9C" w:rsidP="00126242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4</w:t>
            </w:r>
          </w:p>
        </w:tc>
      </w:tr>
      <w:tr w:rsidR="00E72E9C" w:rsidRPr="005A18FD" w14:paraId="75297FCA" w14:textId="23004D50" w:rsidTr="00047BCD">
        <w:trPr>
          <w:trHeight w:val="284"/>
          <w:jc w:val="center"/>
        </w:trPr>
        <w:tc>
          <w:tcPr>
            <w:tcW w:w="1221" w:type="dxa"/>
            <w:vAlign w:val="center"/>
          </w:tcPr>
          <w:p w14:paraId="607E6102" w14:textId="77777777" w:rsidR="00E72E9C" w:rsidRPr="005A18FD" w:rsidRDefault="00E72E9C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6</w:t>
            </w:r>
          </w:p>
        </w:tc>
        <w:tc>
          <w:tcPr>
            <w:tcW w:w="2154" w:type="dxa"/>
          </w:tcPr>
          <w:p w14:paraId="6B5C6404" w14:textId="77777777" w:rsidR="00E72E9C" w:rsidRPr="005A18FD" w:rsidRDefault="00E72E9C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ARROYO SAN ANTONIO</w:t>
            </w:r>
          </w:p>
        </w:tc>
        <w:tc>
          <w:tcPr>
            <w:tcW w:w="2151" w:type="dxa"/>
            <w:vAlign w:val="center"/>
          </w:tcPr>
          <w:p w14:paraId="5275CE09" w14:textId="77777777" w:rsidR="00E72E9C" w:rsidRPr="005A18FD" w:rsidRDefault="00E72E9C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 xml:space="preserve">1,060,555.896  </w:t>
            </w:r>
          </w:p>
        </w:tc>
        <w:tc>
          <w:tcPr>
            <w:tcW w:w="2234" w:type="dxa"/>
            <w:vAlign w:val="center"/>
          </w:tcPr>
          <w:p w14:paraId="0C6E0E5B" w14:textId="77777777" w:rsidR="00E72E9C" w:rsidRPr="005A18FD" w:rsidRDefault="00E72E9C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1,546,142.701</w:t>
            </w:r>
          </w:p>
        </w:tc>
        <w:tc>
          <w:tcPr>
            <w:tcW w:w="1775" w:type="dxa"/>
          </w:tcPr>
          <w:p w14:paraId="5DA2B394" w14:textId="56727073" w:rsidR="00E72E9C" w:rsidRPr="005A18FD" w:rsidRDefault="00E72E9C" w:rsidP="00126242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5</w:t>
            </w:r>
          </w:p>
        </w:tc>
      </w:tr>
      <w:tr w:rsidR="00E72E9C" w:rsidRPr="005A18FD" w14:paraId="007D8700" w14:textId="2D7E5678" w:rsidTr="00047BCD">
        <w:trPr>
          <w:trHeight w:val="284"/>
          <w:jc w:val="center"/>
        </w:trPr>
        <w:tc>
          <w:tcPr>
            <w:tcW w:w="1221" w:type="dxa"/>
            <w:vAlign w:val="center"/>
          </w:tcPr>
          <w:p w14:paraId="54185434" w14:textId="77777777" w:rsidR="00E72E9C" w:rsidRPr="005A18FD" w:rsidRDefault="00E72E9C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7</w:t>
            </w:r>
          </w:p>
        </w:tc>
        <w:tc>
          <w:tcPr>
            <w:tcW w:w="2154" w:type="dxa"/>
          </w:tcPr>
          <w:p w14:paraId="4463376A" w14:textId="77777777" w:rsidR="00E72E9C" w:rsidRPr="005A18FD" w:rsidRDefault="00E72E9C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ARROYO MUÑOZ</w:t>
            </w:r>
          </w:p>
        </w:tc>
        <w:tc>
          <w:tcPr>
            <w:tcW w:w="2151" w:type="dxa"/>
            <w:vAlign w:val="center"/>
          </w:tcPr>
          <w:p w14:paraId="2D51C642" w14:textId="77777777" w:rsidR="00E72E9C" w:rsidRPr="005A18FD" w:rsidRDefault="00E72E9C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 xml:space="preserve">1,056,972.173  </w:t>
            </w:r>
          </w:p>
        </w:tc>
        <w:tc>
          <w:tcPr>
            <w:tcW w:w="2234" w:type="dxa"/>
            <w:vAlign w:val="center"/>
          </w:tcPr>
          <w:p w14:paraId="352FA945" w14:textId="77777777" w:rsidR="00E72E9C" w:rsidRPr="005A18FD" w:rsidRDefault="00E72E9C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1,543,807.464</w:t>
            </w:r>
          </w:p>
        </w:tc>
        <w:tc>
          <w:tcPr>
            <w:tcW w:w="1775" w:type="dxa"/>
          </w:tcPr>
          <w:p w14:paraId="62C7F9CE" w14:textId="335EB40B" w:rsidR="00E72E9C" w:rsidRPr="005A18FD" w:rsidRDefault="00E72E9C" w:rsidP="00126242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No asignable</w:t>
            </w:r>
          </w:p>
        </w:tc>
      </w:tr>
      <w:tr w:rsidR="00E72E9C" w:rsidRPr="005A18FD" w14:paraId="77FD63AC" w14:textId="63CE2F6C" w:rsidTr="00047BCD">
        <w:trPr>
          <w:trHeight w:val="284"/>
          <w:jc w:val="center"/>
        </w:trPr>
        <w:tc>
          <w:tcPr>
            <w:tcW w:w="1221" w:type="dxa"/>
            <w:vAlign w:val="center"/>
          </w:tcPr>
          <w:p w14:paraId="6AB0B0B0" w14:textId="77777777" w:rsidR="00E72E9C" w:rsidRPr="005A18FD" w:rsidRDefault="00E72E9C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8</w:t>
            </w:r>
          </w:p>
        </w:tc>
        <w:tc>
          <w:tcPr>
            <w:tcW w:w="2154" w:type="dxa"/>
          </w:tcPr>
          <w:p w14:paraId="177737CB" w14:textId="77777777" w:rsidR="00E72E9C" w:rsidRPr="005A18FD" w:rsidRDefault="00E72E9C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ARROYO EL JOBO</w:t>
            </w:r>
          </w:p>
        </w:tc>
        <w:tc>
          <w:tcPr>
            <w:tcW w:w="2151" w:type="dxa"/>
            <w:vAlign w:val="center"/>
          </w:tcPr>
          <w:p w14:paraId="53A41C3E" w14:textId="77777777" w:rsidR="00E72E9C" w:rsidRPr="005A18FD" w:rsidRDefault="00E72E9C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 xml:space="preserve">1,049,554.729  </w:t>
            </w:r>
          </w:p>
        </w:tc>
        <w:tc>
          <w:tcPr>
            <w:tcW w:w="2234" w:type="dxa"/>
            <w:vAlign w:val="center"/>
          </w:tcPr>
          <w:p w14:paraId="59DC6AE3" w14:textId="77777777" w:rsidR="00E72E9C" w:rsidRPr="005A18FD" w:rsidRDefault="00E72E9C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1,529,336.182</w:t>
            </w:r>
          </w:p>
        </w:tc>
        <w:tc>
          <w:tcPr>
            <w:tcW w:w="1775" w:type="dxa"/>
          </w:tcPr>
          <w:p w14:paraId="77FE1D45" w14:textId="69D51575" w:rsidR="00E72E9C" w:rsidRPr="005A18FD" w:rsidRDefault="00E72E9C" w:rsidP="00126242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No asignable</w:t>
            </w:r>
          </w:p>
        </w:tc>
      </w:tr>
    </w:tbl>
    <w:p w14:paraId="0513553A" w14:textId="466062DF" w:rsidR="00047BCD" w:rsidRDefault="004168F0" w:rsidP="009800CC">
      <w:pPr>
        <w:jc w:val="center"/>
      </w:pPr>
      <w:r>
        <w:t xml:space="preserve">Nota: </w:t>
      </w:r>
      <w:r w:rsidR="009800CC">
        <w:t>Ubicar sobre la grilla STR la celda más próxima al cauce principal a partir del punto indicado.</w:t>
      </w:r>
    </w:p>
    <w:p w14:paraId="704A3C44" w14:textId="70001257" w:rsidR="009800CC" w:rsidRDefault="009800CC" w:rsidP="00A868E6">
      <w:pPr>
        <w:jc w:val="left"/>
      </w:pPr>
    </w:p>
    <w:p w14:paraId="4DCC8DF7" w14:textId="2F370CA0" w:rsidR="00BD0301" w:rsidRDefault="00BD0301" w:rsidP="00C92358">
      <w:r>
        <w:t>Nota: la localización del punto</w:t>
      </w:r>
      <w:r w:rsidR="007334DE">
        <w:t xml:space="preserve"> asignado</w:t>
      </w:r>
      <w:r>
        <w:t xml:space="preserve"> puede estar </w:t>
      </w:r>
      <w:r w:rsidR="003C0CD2">
        <w:t xml:space="preserve">desplazada algunos metros con respecto a las celdas de la grilla </w:t>
      </w:r>
      <w:r w:rsidR="00074E7E">
        <w:t xml:space="preserve">STR </w:t>
      </w:r>
      <w:r w:rsidR="00C92358">
        <w:t>que definen los drenajes, por tal motivo</w:t>
      </w:r>
      <w:r w:rsidR="007334DE">
        <w:t>,</w:t>
      </w:r>
      <w:r w:rsidR="00C92358">
        <w:t xml:space="preserve"> deberá identificar con ayuda de la red de drenaje vectorial</w:t>
      </w:r>
      <w:r w:rsidR="005D655A">
        <w:t>, cual es el cauce principal de la cuenca asignada y utilizar la celda correspondiente para la extracción de la cuenca asignada.</w:t>
      </w:r>
    </w:p>
    <w:p w14:paraId="0C6B1DE4" w14:textId="77777777" w:rsidR="0082386D" w:rsidRPr="005A18FD" w:rsidRDefault="0082386D" w:rsidP="00C92358"/>
    <w:p w14:paraId="5E715D45" w14:textId="77777777" w:rsidR="00A868E6" w:rsidRPr="005A18FD" w:rsidRDefault="00A868E6" w:rsidP="00A868E6">
      <w:pPr>
        <w:jc w:val="center"/>
      </w:pPr>
      <w:r w:rsidRPr="005A18FD">
        <w:rPr>
          <w:noProof/>
          <w:lang w:val="en-US" w:eastAsia="en-US"/>
        </w:rPr>
        <w:drawing>
          <wp:inline distT="0" distB="0" distL="0" distR="0" wp14:anchorId="71B51F01" wp14:editId="3E9BF952">
            <wp:extent cx="4532244" cy="3157846"/>
            <wp:effectExtent l="0" t="0" r="1905" b="5080"/>
            <wp:docPr id="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PPPP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811" cy="318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061F" w14:textId="77777777" w:rsidR="00A868E6" w:rsidRPr="005A18FD" w:rsidRDefault="00A868E6" w:rsidP="00A868E6">
      <w:pPr>
        <w:jc w:val="left"/>
      </w:pPr>
    </w:p>
    <w:p w14:paraId="05F17836" w14:textId="288696E8" w:rsidR="00A868E6" w:rsidRDefault="00F172C9">
      <w:pPr>
        <w:jc w:val="left"/>
        <w:rPr>
          <w:lang w:val="es-CO"/>
        </w:rPr>
      </w:pPr>
      <w:r w:rsidRPr="00F172C9">
        <w:t>Sistema de coordenadas para el desarrollo del proyecto</w:t>
      </w:r>
      <w:r w:rsidR="00E33131">
        <w:t xml:space="preserve"> (3116)</w:t>
      </w:r>
      <w:r w:rsidRPr="00F172C9">
        <w:t>: PROJCS["GAUSS_BTA_MAGNA</w:t>
      </w:r>
      <w:proofErr w:type="gramStart"/>
      <w:r w:rsidRPr="00F172C9">
        <w:t>",GEOGCS</w:t>
      </w:r>
      <w:proofErr w:type="gramEnd"/>
      <w:r w:rsidRPr="00F172C9">
        <w:t>["CGS_SIRGAS</w:t>
      </w:r>
      <w:proofErr w:type="gramStart"/>
      <w:r w:rsidRPr="00F172C9">
        <w:t>",DATUM</w:t>
      </w:r>
      <w:proofErr w:type="gramEnd"/>
      <w:r w:rsidRPr="00F172C9">
        <w:t>["CGS_SIRGAS</w:t>
      </w:r>
      <w:proofErr w:type="gramStart"/>
      <w:r w:rsidRPr="00F172C9">
        <w:t>",SPHEROID</w:t>
      </w:r>
      <w:proofErr w:type="gramEnd"/>
      <w:r w:rsidRPr="00F172C9">
        <w:t>["GRS_1980",6378137.0,298.257222101]</w:t>
      </w:r>
      <w:proofErr w:type="gramStart"/>
      <w:r w:rsidRPr="00F172C9">
        <w:t>],PRIMEM</w:t>
      </w:r>
      <w:proofErr w:type="gramEnd"/>
      <w:r w:rsidRPr="00F172C9">
        <w:t>["Greenwich",0.0</w:t>
      </w:r>
      <w:proofErr w:type="gramStart"/>
      <w:r w:rsidRPr="00F172C9">
        <w:t>],UNIT</w:t>
      </w:r>
      <w:proofErr w:type="gramEnd"/>
      <w:r w:rsidRPr="00F172C9">
        <w:t>["Degree",0.0174532925199433]</w:t>
      </w:r>
      <w:proofErr w:type="gramStart"/>
      <w:r w:rsidRPr="00F172C9">
        <w:t>],PROJECTION</w:t>
      </w:r>
      <w:proofErr w:type="gramEnd"/>
      <w:r w:rsidRPr="00F172C9">
        <w:t>["Transverse_Mercator"</w:t>
      </w:r>
      <w:proofErr w:type="gramStart"/>
      <w:r w:rsidRPr="00F172C9">
        <w:t>],PARAMETER</w:t>
      </w:r>
      <w:proofErr w:type="gramEnd"/>
      <w:r w:rsidRPr="00F172C9">
        <w:t>["False_Easting",1000000.0</w:t>
      </w:r>
      <w:proofErr w:type="gramStart"/>
      <w:r w:rsidRPr="00F172C9">
        <w:t>],PARAMETER</w:t>
      </w:r>
      <w:proofErr w:type="gramEnd"/>
      <w:r w:rsidRPr="00F172C9">
        <w:t>["False_Northing",1000000.0</w:t>
      </w:r>
      <w:proofErr w:type="gramStart"/>
      <w:r w:rsidRPr="00F172C9">
        <w:t>],PARAMETER</w:t>
      </w:r>
      <w:proofErr w:type="gramEnd"/>
      <w:r w:rsidRPr="00F172C9">
        <w:t>["Central_Meridian</w:t>
      </w:r>
      <w:proofErr w:type="gramStart"/>
      <w:r w:rsidRPr="00F172C9">
        <w:t>",-</w:t>
      </w:r>
      <w:proofErr w:type="gramEnd"/>
      <w:r w:rsidRPr="00F172C9">
        <w:t>74.077507917</w:t>
      </w:r>
      <w:proofErr w:type="gramStart"/>
      <w:r w:rsidRPr="00F172C9">
        <w:t>],PARAMETER</w:t>
      </w:r>
      <w:proofErr w:type="gramEnd"/>
      <w:r w:rsidRPr="00F172C9">
        <w:t>["Scale_Factor",1.0</w:t>
      </w:r>
      <w:proofErr w:type="gramStart"/>
      <w:r w:rsidRPr="00F172C9">
        <w:t>],PARAMETER</w:t>
      </w:r>
      <w:proofErr w:type="gramEnd"/>
      <w:r w:rsidRPr="00F172C9">
        <w:t>["Latitude_Of_Origin",4.596200417</w:t>
      </w:r>
      <w:proofErr w:type="gramStart"/>
      <w:r w:rsidRPr="00F172C9">
        <w:t>],UNIT</w:t>
      </w:r>
      <w:proofErr w:type="gramEnd"/>
      <w:r w:rsidRPr="00F172C9">
        <w:t>["Meter",1.0]]</w:t>
      </w:r>
    </w:p>
    <w:p w14:paraId="778C0309" w14:textId="6DEC265F" w:rsidR="00B91E30" w:rsidRDefault="00B91E30">
      <w:pPr>
        <w:jc w:val="left"/>
        <w:rPr>
          <w:lang w:val="es-CO"/>
        </w:rPr>
      </w:pPr>
    </w:p>
    <w:p w14:paraId="1788F8F5" w14:textId="77777777" w:rsidR="00074E7E" w:rsidRDefault="00074E7E">
      <w:pPr>
        <w:jc w:val="left"/>
        <w:rPr>
          <w:lang w:val="es-CO"/>
        </w:rPr>
      </w:pPr>
    </w:p>
    <w:p w14:paraId="5E2D4A89" w14:textId="0AEB2B3C" w:rsidR="00A868E6" w:rsidRPr="00A868E6" w:rsidRDefault="004E3894" w:rsidP="00A868E6">
      <w:pPr>
        <w:pStyle w:val="Heading1"/>
      </w:pPr>
      <w:bookmarkStart w:id="7" w:name="_Toc88118095"/>
      <w:r>
        <w:t>4</w:t>
      </w:r>
      <w:r w:rsidR="00B81588">
        <w:t xml:space="preserve">. </w:t>
      </w:r>
      <w:r w:rsidR="00F10A38" w:rsidRPr="00A868E6">
        <w:t>Geo</w:t>
      </w:r>
      <w:r w:rsidR="00F10A38">
        <w:t>-</w:t>
      </w:r>
      <w:r w:rsidR="00F10A38" w:rsidRPr="00A868E6">
        <w:t>morfometría</w:t>
      </w:r>
      <w:r w:rsidR="00600353" w:rsidRPr="00A868E6">
        <w:t xml:space="preserve"> de cuencas</w:t>
      </w:r>
      <w:bookmarkEnd w:id="7"/>
    </w:p>
    <w:p w14:paraId="0A914915" w14:textId="77777777" w:rsidR="00A868E6" w:rsidRPr="005A18FD" w:rsidRDefault="00A868E6" w:rsidP="00A868E6">
      <w:pPr>
        <w:rPr>
          <w:u w:val="single"/>
        </w:rPr>
      </w:pPr>
    </w:p>
    <w:p w14:paraId="303CAE7E" w14:textId="2A8A5977" w:rsidR="00E27C99" w:rsidRDefault="00A868E6" w:rsidP="00221D51">
      <w:pPr>
        <w:autoSpaceDE w:val="0"/>
        <w:autoSpaceDN w:val="0"/>
        <w:adjustRightInd w:val="0"/>
        <w:jc w:val="left"/>
      </w:pPr>
      <w:r w:rsidRPr="005A18FD">
        <w:t xml:space="preserve">Utilizando </w:t>
      </w:r>
      <w:r w:rsidR="004D682C">
        <w:t>HEC-</w:t>
      </w:r>
      <w:proofErr w:type="spellStart"/>
      <w:r w:rsidR="004D682C">
        <w:t>GeoHMS</w:t>
      </w:r>
      <w:proofErr w:type="spellEnd"/>
      <w:r w:rsidR="004D682C">
        <w:t xml:space="preserve"> </w:t>
      </w:r>
      <w:r w:rsidRPr="005A18FD">
        <w:t xml:space="preserve">y la coordenada del punto de control asignada y utilizando la grilla </w:t>
      </w:r>
      <w:r w:rsidR="006F2FA7">
        <w:t xml:space="preserve">suministrada </w:t>
      </w:r>
      <w:r w:rsidRPr="005A18FD">
        <w:t>del modelo de terreno reacondicionad</w:t>
      </w:r>
      <w:r w:rsidR="006F2FA7">
        <w:t>o</w:t>
      </w:r>
      <w:r w:rsidRPr="005A18FD">
        <w:t xml:space="preserve"> </w:t>
      </w:r>
      <w:proofErr w:type="spellStart"/>
      <w:r w:rsidRPr="005A18FD">
        <w:t>mdt_rec_tif.tif</w:t>
      </w:r>
      <w:proofErr w:type="spellEnd"/>
      <w:r w:rsidRPr="005A18FD">
        <w:t>, realice el proceso de generación de subcuencas utilizando el criterio de aportaciones mayores o iguales a 4 km</w:t>
      </w:r>
      <w:r w:rsidR="00221D51" w:rsidRPr="00221D51">
        <w:rPr>
          <w:rFonts w:cs="Segoe UI Light"/>
          <w:sz w:val="21"/>
          <w:szCs w:val="21"/>
          <w:lang w:val="es-CO"/>
        </w:rPr>
        <w:t>²</w:t>
      </w:r>
      <w:r w:rsidRPr="005A18FD">
        <w:t xml:space="preserve"> </w:t>
      </w:r>
      <w:proofErr w:type="spellStart"/>
      <w:r w:rsidRPr="005A18FD">
        <w:t>e</w:t>
      </w:r>
      <w:proofErr w:type="spellEnd"/>
      <w:r w:rsidRPr="005A18FD">
        <w:t xml:space="preserve"> identifique el número de subcuencas y el tamaño general que contendrá su modelo </w:t>
      </w:r>
      <w:r w:rsidRPr="00FF0D48">
        <w:t xml:space="preserve">hidrológico. </w:t>
      </w:r>
    </w:p>
    <w:p w14:paraId="1896F756" w14:textId="4E771D8E" w:rsidR="00F35355" w:rsidRDefault="00F35355" w:rsidP="00221D51">
      <w:pPr>
        <w:autoSpaceDE w:val="0"/>
        <w:autoSpaceDN w:val="0"/>
        <w:adjustRightInd w:val="0"/>
        <w:jc w:val="left"/>
      </w:pPr>
    </w:p>
    <w:p w14:paraId="4AB5BA89" w14:textId="6CAC4321" w:rsidR="00F35355" w:rsidRDefault="00F35355" w:rsidP="00F35355">
      <w:r w:rsidRPr="00F35355">
        <w:t>Para el desarrollo de</w:t>
      </w:r>
      <w:r>
        <w:t xml:space="preserve"> este punto</w:t>
      </w:r>
      <w:r w:rsidRPr="00F35355">
        <w:t>, no es necesario realizar el reacondicionamiento del terreno, el MDT reacondicionado se ha suministrado y se encuentra en la carpeta MDT_QMED_30M_SIRG_BTA_RECOND</w:t>
      </w:r>
      <w:r w:rsidR="009A48B5">
        <w:t>, s</w:t>
      </w:r>
      <w:r w:rsidRPr="00F35355">
        <w:t>in embargo, si quiere realizar este procedimiento, en ArcGIS 10.2.2 puede primero realizar por una única vez el relleno de sumideros FIL del MDT original y luego si realizar el reacondicionamiento. Cuando se realiza directamente el reacondicionamiento sobre la grilla original de terreno, puede obtener un error que generalmente se presenta cuando un pixel nulo o vacío del MDT original se encuentra debajo o alrededor de la aferencia definida para la incrustación de los drenajes, provocando volcado en el proceso de ejecución.</w:t>
      </w:r>
    </w:p>
    <w:p w14:paraId="02BFC3F4" w14:textId="77777777" w:rsidR="00F35355" w:rsidRDefault="00F35355" w:rsidP="00F35355"/>
    <w:p w14:paraId="02AD6B5F" w14:textId="24B1C27A" w:rsidR="00A868E6" w:rsidRDefault="00A868E6" w:rsidP="00D9202A">
      <w:r w:rsidRPr="00FF0D48">
        <w:t>En la siguiente tabla Ingrese los datos correspondientes a su proyecto incluyendo las subcuencas divididas en intersecciones con la vía principal</w:t>
      </w:r>
      <w:r w:rsidR="00FF0D48" w:rsidRPr="00FF0D48">
        <w:t xml:space="preserve"> suministrada en la capa </w:t>
      </w:r>
      <w:proofErr w:type="spellStart"/>
      <w:r w:rsidR="00FF0D48" w:rsidRPr="00FF0D48">
        <w:t>vialp.shp</w:t>
      </w:r>
      <w:proofErr w:type="spellEnd"/>
      <w:r w:rsidR="00E27C99">
        <w:t>.</w:t>
      </w:r>
    </w:p>
    <w:p w14:paraId="527E7592" w14:textId="0B06A7A3" w:rsidR="00722365" w:rsidRDefault="00722365" w:rsidP="00D9202A"/>
    <w:p w14:paraId="51FCCC97" w14:textId="24555203" w:rsidR="00A868E6" w:rsidRDefault="00722365" w:rsidP="00D9202A">
      <w:r>
        <w:t xml:space="preserve">PYAS: no </w:t>
      </w:r>
      <w:r w:rsidR="006F42D8">
        <w:t>es requerida la subdivisión de cuencas en pasos de vía.</w:t>
      </w:r>
    </w:p>
    <w:p w14:paraId="78381521" w14:textId="77777777" w:rsidR="006F42D8" w:rsidRDefault="006F42D8" w:rsidP="006F42D8">
      <w:pPr>
        <w:autoSpaceDE w:val="0"/>
        <w:autoSpaceDN w:val="0"/>
        <w:adjustRightInd w:val="0"/>
        <w:jc w:val="left"/>
      </w:pPr>
    </w:p>
    <w:p w14:paraId="567311E1" w14:textId="6B21F4EB" w:rsidR="00BD3B6D" w:rsidRPr="005A18FD" w:rsidRDefault="00BD3B6D" w:rsidP="00BD3B6D">
      <w:pPr>
        <w:jc w:val="center"/>
      </w:pPr>
      <w:r>
        <w:rPr>
          <w:sz w:val="22"/>
          <w:lang w:val="es-CO"/>
        </w:rPr>
        <w:t xml:space="preserve">Tabla 2. </w:t>
      </w:r>
      <w:proofErr w:type="gramStart"/>
      <w:r w:rsidR="009928F1">
        <w:rPr>
          <w:sz w:val="22"/>
          <w:lang w:val="es-CO"/>
        </w:rPr>
        <w:t>Total</w:t>
      </w:r>
      <w:proofErr w:type="gramEnd"/>
      <w:r w:rsidR="009928F1">
        <w:rPr>
          <w:sz w:val="22"/>
          <w:lang w:val="es-CO"/>
        </w:rPr>
        <w:t xml:space="preserve"> </w:t>
      </w:r>
      <w:r w:rsidR="00696F20">
        <w:rPr>
          <w:sz w:val="22"/>
          <w:lang w:val="es-CO"/>
        </w:rPr>
        <w:t xml:space="preserve">de </w:t>
      </w:r>
      <w:r w:rsidR="009928F1">
        <w:rPr>
          <w:sz w:val="22"/>
          <w:lang w:val="es-CO"/>
        </w:rPr>
        <w:t>subcuencas con y sin subdivi</w:t>
      </w:r>
      <w:r w:rsidR="00892D39">
        <w:rPr>
          <w:sz w:val="22"/>
          <w:lang w:val="es-CO"/>
        </w:rPr>
        <w:t>s</w:t>
      </w:r>
      <w:r w:rsidR="009928F1">
        <w:rPr>
          <w:sz w:val="22"/>
          <w:lang w:val="es-CO"/>
        </w:rPr>
        <w:t>iones</w:t>
      </w:r>
    </w:p>
    <w:tbl>
      <w:tblPr>
        <w:tblStyle w:val="TableGrid"/>
        <w:tblW w:w="6692" w:type="dxa"/>
        <w:jc w:val="center"/>
        <w:tblLook w:val="04A0" w:firstRow="1" w:lastRow="0" w:firstColumn="1" w:lastColumn="0" w:noHBand="0" w:noVBand="1"/>
      </w:tblPr>
      <w:tblGrid>
        <w:gridCol w:w="2174"/>
        <w:gridCol w:w="2259"/>
        <w:gridCol w:w="2259"/>
      </w:tblGrid>
      <w:tr w:rsidR="002B10EF" w:rsidRPr="005A18FD" w14:paraId="477726F3" w14:textId="17044E4B" w:rsidTr="002B10EF">
        <w:trPr>
          <w:trHeight w:val="284"/>
          <w:tblHeader/>
          <w:jc w:val="center"/>
        </w:trPr>
        <w:tc>
          <w:tcPr>
            <w:tcW w:w="2174" w:type="dxa"/>
            <w:shd w:val="clear" w:color="auto" w:fill="D9D9D9" w:themeFill="background1" w:themeFillShade="D9"/>
            <w:vAlign w:val="center"/>
          </w:tcPr>
          <w:p w14:paraId="7119B504" w14:textId="68CCC5CF" w:rsidR="002B10EF" w:rsidRPr="005A18FD" w:rsidRDefault="002B10EF" w:rsidP="002B10EF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 xml:space="preserve">Número total de Subcuencas </w:t>
            </w:r>
            <w:r>
              <w:rPr>
                <w:lang w:val="es-CO"/>
              </w:rPr>
              <w:t>sin</w:t>
            </w:r>
            <w:r w:rsidRPr="005A18FD">
              <w:rPr>
                <w:lang w:val="es-CO"/>
              </w:rPr>
              <w:t xml:space="preserve"> subdivisión en intersecciones viales</w:t>
            </w:r>
          </w:p>
        </w:tc>
        <w:tc>
          <w:tcPr>
            <w:tcW w:w="2259" w:type="dxa"/>
            <w:shd w:val="clear" w:color="auto" w:fill="D9D9D9" w:themeFill="background1" w:themeFillShade="D9"/>
            <w:vAlign w:val="center"/>
          </w:tcPr>
          <w:p w14:paraId="0242605B" w14:textId="70A159D2" w:rsidR="002B10EF" w:rsidRPr="005A18FD" w:rsidRDefault="002B10EF" w:rsidP="002B10EF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 xml:space="preserve">Número total de Subcuencas </w:t>
            </w:r>
            <w:r>
              <w:rPr>
                <w:lang w:val="es-CO"/>
              </w:rPr>
              <w:t>con</w:t>
            </w:r>
            <w:r w:rsidRPr="005A18FD">
              <w:rPr>
                <w:lang w:val="es-CO"/>
              </w:rPr>
              <w:t xml:space="preserve"> subdivisión en intersecciones viales</w:t>
            </w:r>
          </w:p>
        </w:tc>
        <w:tc>
          <w:tcPr>
            <w:tcW w:w="2259" w:type="dxa"/>
            <w:shd w:val="clear" w:color="auto" w:fill="D9D9D9" w:themeFill="background1" w:themeFillShade="D9"/>
            <w:vAlign w:val="center"/>
          </w:tcPr>
          <w:p w14:paraId="3E995556" w14:textId="293EE710" w:rsidR="002B10EF" w:rsidRPr="005A18FD" w:rsidRDefault="002B10EF" w:rsidP="002B10EF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Área Total</w:t>
            </w:r>
            <w:r w:rsidR="00F03925">
              <w:rPr>
                <w:lang w:val="es-CO"/>
              </w:rPr>
              <w:t xml:space="preserve">, </w:t>
            </w:r>
            <w:r w:rsidRPr="005A18FD">
              <w:rPr>
                <w:lang w:val="es-CO"/>
              </w:rPr>
              <w:t>km</w:t>
            </w:r>
            <w:r w:rsidR="00221D51" w:rsidRPr="00221D51">
              <w:rPr>
                <w:rFonts w:cs="Segoe UI Light"/>
                <w:sz w:val="21"/>
                <w:szCs w:val="21"/>
                <w:lang w:val="es-CO"/>
              </w:rPr>
              <w:t>²</w:t>
            </w:r>
          </w:p>
        </w:tc>
      </w:tr>
      <w:tr w:rsidR="002B10EF" w:rsidRPr="005A18FD" w14:paraId="38FAF33B" w14:textId="71B81C62" w:rsidTr="002B10EF">
        <w:trPr>
          <w:trHeight w:val="284"/>
          <w:jc w:val="center"/>
        </w:trPr>
        <w:tc>
          <w:tcPr>
            <w:tcW w:w="2174" w:type="dxa"/>
            <w:shd w:val="clear" w:color="auto" w:fill="66FFFF"/>
            <w:vAlign w:val="center"/>
          </w:tcPr>
          <w:p w14:paraId="39B29130" w14:textId="77777777" w:rsidR="002B10EF" w:rsidRPr="005A18FD" w:rsidRDefault="002B10EF" w:rsidP="002B10EF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shd w:val="clear" w:color="auto" w:fill="66FFFF"/>
            <w:vAlign w:val="center"/>
          </w:tcPr>
          <w:p w14:paraId="1278A267" w14:textId="77777777" w:rsidR="002B10EF" w:rsidRPr="005A18FD" w:rsidRDefault="002B10EF" w:rsidP="002B10EF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shd w:val="clear" w:color="auto" w:fill="66FFFF"/>
            <w:vAlign w:val="center"/>
          </w:tcPr>
          <w:p w14:paraId="1F14007C" w14:textId="77777777" w:rsidR="002B10EF" w:rsidRPr="005A18FD" w:rsidRDefault="002B10EF" w:rsidP="002B10EF">
            <w:pPr>
              <w:jc w:val="center"/>
              <w:rPr>
                <w:lang w:val="es-CO"/>
              </w:rPr>
            </w:pPr>
          </w:p>
        </w:tc>
      </w:tr>
    </w:tbl>
    <w:p w14:paraId="0E51DF8D" w14:textId="77777777" w:rsidR="00A868E6" w:rsidRPr="005A18FD" w:rsidRDefault="00A868E6" w:rsidP="00A868E6">
      <w:pPr>
        <w:jc w:val="left"/>
      </w:pPr>
    </w:p>
    <w:p w14:paraId="75F9D1C7" w14:textId="3FA081A8" w:rsidR="00A868E6" w:rsidRPr="005A18FD" w:rsidRDefault="00A868E6" w:rsidP="008401C0">
      <w:r w:rsidRPr="005A18FD">
        <w:t xml:space="preserve">Para todas las subcuencas de su proyecto rellene los campos de la siguiente tabla correspondientes a los parámetros físicos y morfométricos. Para el cálculo de la pendiente media es necesario crear una grilla de pendientes a partir del modelo de terreno natural no reacondicionado denominado </w:t>
      </w:r>
      <w:proofErr w:type="spellStart"/>
      <w:r w:rsidRPr="005A18FD">
        <w:t>MDT.tif</w:t>
      </w:r>
      <w:proofErr w:type="spellEnd"/>
      <w:r w:rsidRPr="005A18FD">
        <w:t>. El nombre de la cuenca deberá corresponder al asignado por el modelo geográfico (</w:t>
      </w:r>
      <w:proofErr w:type="spellStart"/>
      <w:r w:rsidRPr="005A18FD">
        <w:t>Parameters</w:t>
      </w:r>
      <w:proofErr w:type="spellEnd"/>
      <w:r w:rsidRPr="005A18FD">
        <w:t xml:space="preserve"> – Basin Autoname). </w:t>
      </w:r>
      <w:r w:rsidRPr="005A18FD">
        <w:rPr>
          <w:lang w:val="es-CO"/>
        </w:rPr>
        <w:t>En caso de que existan pendientes negativas o en cero en algunas cuencas, establezca en ellas 0.001</w:t>
      </w:r>
      <w:r w:rsidR="002E19BA">
        <w:rPr>
          <w:lang w:val="es-CO"/>
        </w:rPr>
        <w:t xml:space="preserve"> m/m</w:t>
      </w:r>
      <w:r w:rsidRPr="005A18FD">
        <w:rPr>
          <w:lang w:val="es-CO"/>
        </w:rPr>
        <w:t>.</w:t>
      </w:r>
      <w:r w:rsidR="002E19BA">
        <w:rPr>
          <w:lang w:val="es-CO"/>
        </w:rPr>
        <w:t xml:space="preserve"> </w:t>
      </w:r>
      <w:r w:rsidR="002E19BA" w:rsidRPr="002E19BA">
        <w:rPr>
          <w:lang w:val="es-CO"/>
        </w:rPr>
        <w:t>Presente capturas de pantalla de las herramientas utilizadas para crear la grilla de pendientes, estadísticas zonales como tabla y uniones para asignación de valores promedio de pendiente.</w:t>
      </w:r>
    </w:p>
    <w:p w14:paraId="0BF1A9EB" w14:textId="4501CE55" w:rsidR="00A868E6" w:rsidRDefault="00A868E6" w:rsidP="008401C0"/>
    <w:p w14:paraId="733617AA" w14:textId="4009B906" w:rsidR="00847355" w:rsidRDefault="00847355" w:rsidP="008401C0">
      <w:r>
        <w:t xml:space="preserve">PYAS: para el </w:t>
      </w:r>
      <w:r w:rsidR="008401C0">
        <w:t>cálculo de la pendiente media de la cuenca, a partir de modelo original de terreno sin reacondicionamiento, crear el mapa de pendientes en tasa porcentual y media</w:t>
      </w:r>
      <w:r w:rsidR="005C53C2">
        <w:t xml:space="preserve">nte una estadística zonal como tabla, calcular las pendientes media de cada </w:t>
      </w:r>
      <w:r w:rsidR="009F61C6">
        <w:t>sub</w:t>
      </w:r>
      <w:r w:rsidR="005C53C2">
        <w:t>cuenca</w:t>
      </w:r>
      <w:r>
        <w:t>.</w:t>
      </w:r>
      <w:r w:rsidR="00DA6A44">
        <w:t xml:space="preserve"> En la Tabla 3 registrar </w:t>
      </w:r>
      <w:r w:rsidR="00C92670">
        <w:t>para cada subcuenca solo las columnas marcadas con *.</w:t>
      </w:r>
    </w:p>
    <w:p w14:paraId="3DC4E13E" w14:textId="77777777" w:rsidR="00847355" w:rsidRDefault="00847355" w:rsidP="008401C0"/>
    <w:p w14:paraId="5C3EEB58" w14:textId="79A1F171" w:rsidR="00696F20" w:rsidRPr="005A18FD" w:rsidRDefault="00696F20" w:rsidP="00696F20">
      <w:pPr>
        <w:jc w:val="center"/>
      </w:pPr>
      <w:r>
        <w:rPr>
          <w:sz w:val="22"/>
          <w:lang w:val="es-CO"/>
        </w:rPr>
        <w:t>Tabla 3. Parámetros físicos por subcuenca</w:t>
      </w:r>
    </w:p>
    <w:tbl>
      <w:tblPr>
        <w:tblStyle w:val="TableGrid"/>
        <w:tblW w:w="8636" w:type="dxa"/>
        <w:jc w:val="center"/>
        <w:tblLook w:val="04A0" w:firstRow="1" w:lastRow="0" w:firstColumn="1" w:lastColumn="0" w:noHBand="0" w:noVBand="1"/>
      </w:tblPr>
      <w:tblGrid>
        <w:gridCol w:w="1237"/>
        <w:gridCol w:w="1237"/>
        <w:gridCol w:w="2174"/>
        <w:gridCol w:w="2259"/>
        <w:gridCol w:w="1729"/>
      </w:tblGrid>
      <w:tr w:rsidR="00A57FFD" w:rsidRPr="005A18FD" w14:paraId="32584BD5" w14:textId="77777777" w:rsidTr="00512F4F">
        <w:trPr>
          <w:trHeight w:val="284"/>
          <w:tblHeader/>
          <w:jc w:val="center"/>
        </w:trPr>
        <w:tc>
          <w:tcPr>
            <w:tcW w:w="1237" w:type="dxa"/>
            <w:shd w:val="clear" w:color="auto" w:fill="D9D9D9" w:themeFill="background1" w:themeFillShade="D9"/>
            <w:vAlign w:val="center"/>
          </w:tcPr>
          <w:p w14:paraId="0C5E331F" w14:textId="44119091" w:rsidR="00A57FFD" w:rsidRPr="005A18FD" w:rsidRDefault="00A57FFD" w:rsidP="00A57FFD">
            <w:pPr>
              <w:jc w:val="center"/>
              <w:rPr>
                <w:lang w:val="es-CO"/>
              </w:rPr>
            </w:pPr>
            <w:proofErr w:type="spellStart"/>
            <w:r>
              <w:rPr>
                <w:lang w:val="es-CO"/>
              </w:rPr>
              <w:t>O</w:t>
            </w:r>
            <w:r w:rsidR="00E05CC1">
              <w:rPr>
                <w:lang w:val="es-CO"/>
              </w:rPr>
              <w:t>bjectID</w:t>
            </w:r>
            <w:proofErr w:type="spellEnd"/>
            <w:r w:rsidR="00DA6A44">
              <w:rPr>
                <w:lang w:val="es-CO"/>
              </w:rPr>
              <w:t xml:space="preserve"> *</w:t>
            </w:r>
          </w:p>
        </w:tc>
        <w:tc>
          <w:tcPr>
            <w:tcW w:w="1237" w:type="dxa"/>
            <w:shd w:val="clear" w:color="auto" w:fill="D9D9D9" w:themeFill="background1" w:themeFillShade="D9"/>
            <w:vAlign w:val="center"/>
          </w:tcPr>
          <w:p w14:paraId="51106221" w14:textId="689A8E9E" w:rsidR="00A57FFD" w:rsidRPr="005A18FD" w:rsidRDefault="00A57FFD" w:rsidP="00A57FFD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Name</w:t>
            </w:r>
          </w:p>
          <w:p w14:paraId="7C9169F2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Subcuenca</w:t>
            </w:r>
          </w:p>
        </w:tc>
        <w:tc>
          <w:tcPr>
            <w:tcW w:w="2174" w:type="dxa"/>
            <w:shd w:val="clear" w:color="auto" w:fill="D9D9D9" w:themeFill="background1" w:themeFillShade="D9"/>
            <w:vAlign w:val="center"/>
          </w:tcPr>
          <w:p w14:paraId="719A6092" w14:textId="7FB45443" w:rsidR="00A57FFD" w:rsidRPr="005A18FD" w:rsidRDefault="00A57FFD" w:rsidP="00A57FFD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Perímetro</w:t>
            </w:r>
            <w:r w:rsidR="00F03925">
              <w:rPr>
                <w:lang w:val="es-CO"/>
              </w:rPr>
              <w:t xml:space="preserve">, </w:t>
            </w:r>
            <w:r w:rsidR="008016EF">
              <w:rPr>
                <w:lang w:val="es-CO"/>
              </w:rPr>
              <w:t>k</w:t>
            </w:r>
            <w:r w:rsidRPr="005A18FD">
              <w:rPr>
                <w:lang w:val="es-CO"/>
              </w:rPr>
              <w:t>m</w:t>
            </w:r>
            <w:r w:rsidR="00DA6A44">
              <w:rPr>
                <w:lang w:val="es-CO"/>
              </w:rPr>
              <w:t xml:space="preserve"> *</w:t>
            </w:r>
          </w:p>
        </w:tc>
        <w:tc>
          <w:tcPr>
            <w:tcW w:w="2259" w:type="dxa"/>
            <w:shd w:val="clear" w:color="auto" w:fill="D9D9D9" w:themeFill="background1" w:themeFillShade="D9"/>
            <w:vAlign w:val="center"/>
          </w:tcPr>
          <w:p w14:paraId="4A77C463" w14:textId="70E3D8D3" w:rsidR="00A57FFD" w:rsidRPr="005A18FD" w:rsidRDefault="00A57FFD" w:rsidP="00221D51">
            <w:pPr>
              <w:autoSpaceDE w:val="0"/>
              <w:autoSpaceDN w:val="0"/>
              <w:adjustRightInd w:val="0"/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Área</w:t>
            </w:r>
            <w:r w:rsidR="00F03925">
              <w:rPr>
                <w:lang w:val="es-CO"/>
              </w:rPr>
              <w:t xml:space="preserve">, </w:t>
            </w:r>
            <w:r w:rsidRPr="005A18FD">
              <w:rPr>
                <w:lang w:val="es-CO"/>
              </w:rPr>
              <w:t>km</w:t>
            </w:r>
            <w:r w:rsidR="00221D51">
              <w:rPr>
                <w:rFonts w:cs="Segoe UI Light"/>
                <w:sz w:val="21"/>
                <w:szCs w:val="21"/>
                <w:lang w:val="en-US"/>
              </w:rPr>
              <w:t>²</w:t>
            </w:r>
            <w:r w:rsidR="00DA6A44">
              <w:rPr>
                <w:rFonts w:cs="Segoe UI Light"/>
                <w:sz w:val="21"/>
                <w:szCs w:val="21"/>
                <w:lang w:val="en-US"/>
              </w:rPr>
              <w:t xml:space="preserve"> *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 w14:paraId="25350AF1" w14:textId="77777777" w:rsidR="00F03925" w:rsidRDefault="00A57FFD" w:rsidP="00A57FFD">
            <w:pPr>
              <w:ind w:left="284" w:hanging="284"/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 xml:space="preserve">Pendiente </w:t>
            </w:r>
          </w:p>
          <w:p w14:paraId="6FB5F3D6" w14:textId="080D4247" w:rsidR="00A57FFD" w:rsidRPr="005A18FD" w:rsidRDefault="00A57FFD" w:rsidP="00A57FFD">
            <w:pPr>
              <w:ind w:left="284" w:hanging="284"/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media</w:t>
            </w:r>
            <w:r w:rsidR="00F03925">
              <w:rPr>
                <w:lang w:val="es-CO"/>
              </w:rPr>
              <w:t xml:space="preserve">, </w:t>
            </w:r>
            <w:r w:rsidRPr="005A18FD">
              <w:rPr>
                <w:lang w:val="es-CO"/>
              </w:rPr>
              <w:t>m/m</w:t>
            </w:r>
            <w:r w:rsidR="00DA6A44">
              <w:rPr>
                <w:lang w:val="es-CO"/>
              </w:rPr>
              <w:t xml:space="preserve"> *</w:t>
            </w:r>
          </w:p>
        </w:tc>
      </w:tr>
      <w:tr w:rsidR="00A57FFD" w:rsidRPr="005A18FD" w14:paraId="45342F96" w14:textId="77777777" w:rsidTr="00512F4F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2483603F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1237" w:type="dxa"/>
            <w:shd w:val="clear" w:color="auto" w:fill="66FFFF"/>
            <w:vAlign w:val="center"/>
          </w:tcPr>
          <w:p w14:paraId="00620439" w14:textId="532DF100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2174" w:type="dxa"/>
            <w:shd w:val="clear" w:color="auto" w:fill="66FFFF"/>
            <w:vAlign w:val="center"/>
          </w:tcPr>
          <w:p w14:paraId="4B48AA04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shd w:val="clear" w:color="auto" w:fill="66FFFF"/>
            <w:vAlign w:val="center"/>
          </w:tcPr>
          <w:p w14:paraId="3DAF34D8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1729" w:type="dxa"/>
            <w:shd w:val="clear" w:color="auto" w:fill="66FFFF"/>
          </w:tcPr>
          <w:p w14:paraId="058B1F16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</w:tr>
      <w:tr w:rsidR="00A57FFD" w:rsidRPr="005A18FD" w14:paraId="1EBA2B91" w14:textId="77777777" w:rsidTr="00512F4F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7511BCC0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1237" w:type="dxa"/>
            <w:shd w:val="clear" w:color="auto" w:fill="66FFFF"/>
            <w:vAlign w:val="center"/>
          </w:tcPr>
          <w:p w14:paraId="7E1267DA" w14:textId="6A0FA3F4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2174" w:type="dxa"/>
            <w:shd w:val="clear" w:color="auto" w:fill="66FFFF"/>
            <w:vAlign w:val="center"/>
          </w:tcPr>
          <w:p w14:paraId="232718A6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shd w:val="clear" w:color="auto" w:fill="66FFFF"/>
            <w:vAlign w:val="center"/>
          </w:tcPr>
          <w:p w14:paraId="2DE954EC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1729" w:type="dxa"/>
            <w:shd w:val="clear" w:color="auto" w:fill="66FFFF"/>
          </w:tcPr>
          <w:p w14:paraId="6B6BB98C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</w:tr>
      <w:tr w:rsidR="00A57FFD" w:rsidRPr="005A18FD" w14:paraId="548F5CCC" w14:textId="77777777" w:rsidTr="00512F4F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09D0AF5D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1237" w:type="dxa"/>
            <w:shd w:val="clear" w:color="auto" w:fill="66FFFF"/>
            <w:vAlign w:val="center"/>
          </w:tcPr>
          <w:p w14:paraId="67262F51" w14:textId="7296448C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2174" w:type="dxa"/>
            <w:shd w:val="clear" w:color="auto" w:fill="66FFFF"/>
            <w:vAlign w:val="center"/>
          </w:tcPr>
          <w:p w14:paraId="3EF227DE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shd w:val="clear" w:color="auto" w:fill="66FFFF"/>
            <w:vAlign w:val="center"/>
          </w:tcPr>
          <w:p w14:paraId="6AF049A3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1729" w:type="dxa"/>
            <w:shd w:val="clear" w:color="auto" w:fill="66FFFF"/>
          </w:tcPr>
          <w:p w14:paraId="1F45D1D3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</w:tr>
      <w:tr w:rsidR="00A57FFD" w:rsidRPr="005A18FD" w14:paraId="1FF32182" w14:textId="77777777" w:rsidTr="00512F4F">
        <w:trPr>
          <w:trHeight w:val="284"/>
          <w:jc w:val="center"/>
        </w:trPr>
        <w:tc>
          <w:tcPr>
            <w:tcW w:w="1237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21F25871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1237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1AE7F373" w14:textId="15ACD19E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2174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4F73477C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148A4F8B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1729" w:type="dxa"/>
            <w:shd w:val="clear" w:color="auto" w:fill="66FFFF"/>
          </w:tcPr>
          <w:p w14:paraId="191A45C4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</w:tr>
      <w:tr w:rsidR="00A57FFD" w:rsidRPr="005A18FD" w14:paraId="3A5910AD" w14:textId="77777777" w:rsidTr="00512F4F">
        <w:trPr>
          <w:trHeight w:val="284"/>
          <w:jc w:val="center"/>
        </w:trPr>
        <w:tc>
          <w:tcPr>
            <w:tcW w:w="1237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2711A19A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1237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4D593FA2" w14:textId="4D67ED91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2174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73EB07A9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1A91C81F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1729" w:type="dxa"/>
            <w:tcBorders>
              <w:bottom w:val="single" w:sz="4" w:space="0" w:color="auto"/>
            </w:tcBorders>
            <w:shd w:val="clear" w:color="auto" w:fill="66FFFF"/>
          </w:tcPr>
          <w:p w14:paraId="65B70C20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</w:tr>
      <w:tr w:rsidR="00A57FFD" w:rsidRPr="005A18FD" w14:paraId="2A4CE020" w14:textId="77777777" w:rsidTr="00512F4F">
        <w:trPr>
          <w:trHeight w:val="284"/>
          <w:jc w:val="center"/>
        </w:trPr>
        <w:tc>
          <w:tcPr>
            <w:tcW w:w="1237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572D4FCB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1237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4700A007" w14:textId="107AEEF1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2174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7E07F658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12828AF4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1729" w:type="dxa"/>
            <w:tcBorders>
              <w:bottom w:val="single" w:sz="4" w:space="0" w:color="auto"/>
            </w:tcBorders>
            <w:shd w:val="clear" w:color="auto" w:fill="66FFFF"/>
          </w:tcPr>
          <w:p w14:paraId="35196538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</w:tr>
      <w:tr w:rsidR="00A57FFD" w:rsidRPr="005A18FD" w14:paraId="3D21B8F2" w14:textId="77777777" w:rsidTr="00512F4F">
        <w:trPr>
          <w:trHeight w:val="284"/>
          <w:jc w:val="center"/>
        </w:trPr>
        <w:tc>
          <w:tcPr>
            <w:tcW w:w="1237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17C198F9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1237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6129BCC3" w14:textId="4A32BE76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2174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193B7DB4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1A521558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1729" w:type="dxa"/>
            <w:tcBorders>
              <w:bottom w:val="single" w:sz="4" w:space="0" w:color="auto"/>
            </w:tcBorders>
            <w:shd w:val="clear" w:color="auto" w:fill="66FFFF"/>
          </w:tcPr>
          <w:p w14:paraId="5A099839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</w:tr>
      <w:tr w:rsidR="00A57FFD" w:rsidRPr="005A18FD" w14:paraId="6C08E029" w14:textId="77777777" w:rsidTr="00512F4F">
        <w:trPr>
          <w:trHeight w:val="284"/>
          <w:jc w:val="center"/>
        </w:trPr>
        <w:tc>
          <w:tcPr>
            <w:tcW w:w="1237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1AFDA4C4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1237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4AC7F939" w14:textId="63785910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2174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74B0CF81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3E1572DC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1729" w:type="dxa"/>
            <w:tcBorders>
              <w:bottom w:val="single" w:sz="4" w:space="0" w:color="auto"/>
            </w:tcBorders>
            <w:shd w:val="clear" w:color="auto" w:fill="66FFFF"/>
          </w:tcPr>
          <w:p w14:paraId="57E44A72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</w:tr>
      <w:tr w:rsidR="00A57FFD" w:rsidRPr="005A18FD" w14:paraId="514DA9ED" w14:textId="77777777" w:rsidTr="00512F4F">
        <w:trPr>
          <w:trHeight w:val="284"/>
          <w:jc w:val="center"/>
        </w:trPr>
        <w:tc>
          <w:tcPr>
            <w:tcW w:w="1237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519EBC5F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1237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18A60B3C" w14:textId="17FFF676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2174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3509AF26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4F91210A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1729" w:type="dxa"/>
            <w:tcBorders>
              <w:bottom w:val="single" w:sz="4" w:space="0" w:color="auto"/>
            </w:tcBorders>
            <w:shd w:val="clear" w:color="auto" w:fill="66FFFF"/>
          </w:tcPr>
          <w:p w14:paraId="0DAD6D7A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</w:tr>
      <w:tr w:rsidR="00A57FFD" w:rsidRPr="005A18FD" w14:paraId="1837471C" w14:textId="77777777" w:rsidTr="00512F4F">
        <w:trPr>
          <w:trHeight w:val="284"/>
          <w:jc w:val="center"/>
        </w:trPr>
        <w:tc>
          <w:tcPr>
            <w:tcW w:w="1237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3A0627FC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1237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7BDD9DD0" w14:textId="6E472292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2174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7FFC3283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092AD8D5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1729" w:type="dxa"/>
            <w:tcBorders>
              <w:bottom w:val="single" w:sz="4" w:space="0" w:color="auto"/>
            </w:tcBorders>
            <w:shd w:val="clear" w:color="auto" w:fill="66FFFF"/>
          </w:tcPr>
          <w:p w14:paraId="4BCD25FD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</w:tr>
      <w:tr w:rsidR="00A57FFD" w:rsidRPr="005A18FD" w14:paraId="341F6BD9" w14:textId="77777777" w:rsidTr="00512F4F">
        <w:trPr>
          <w:trHeight w:val="284"/>
          <w:jc w:val="center"/>
        </w:trPr>
        <w:tc>
          <w:tcPr>
            <w:tcW w:w="1237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372108E4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1237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3B3A90E7" w14:textId="1F9F237C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2174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50D5B39A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3157F1F0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1729" w:type="dxa"/>
            <w:tcBorders>
              <w:bottom w:val="single" w:sz="4" w:space="0" w:color="auto"/>
            </w:tcBorders>
            <w:shd w:val="clear" w:color="auto" w:fill="66FFFF"/>
          </w:tcPr>
          <w:p w14:paraId="15E9599C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</w:tr>
      <w:tr w:rsidR="00A57FFD" w:rsidRPr="005A18FD" w14:paraId="6795309B" w14:textId="77777777" w:rsidTr="00512F4F">
        <w:trPr>
          <w:trHeight w:val="284"/>
          <w:jc w:val="center"/>
        </w:trPr>
        <w:tc>
          <w:tcPr>
            <w:tcW w:w="1237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695CFE38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1237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5FEAC521" w14:textId="31281290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2174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4C995EA0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32CFFF96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1729" w:type="dxa"/>
            <w:tcBorders>
              <w:bottom w:val="single" w:sz="4" w:space="0" w:color="auto"/>
            </w:tcBorders>
            <w:shd w:val="clear" w:color="auto" w:fill="66FFFF"/>
          </w:tcPr>
          <w:p w14:paraId="708CE0B3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</w:tr>
      <w:tr w:rsidR="00A57FFD" w:rsidRPr="005A18FD" w14:paraId="30AA6C9E" w14:textId="77777777" w:rsidTr="00512F4F">
        <w:trPr>
          <w:trHeight w:val="284"/>
          <w:jc w:val="center"/>
        </w:trPr>
        <w:tc>
          <w:tcPr>
            <w:tcW w:w="1237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6656BC80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1237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28A506D8" w14:textId="6E26ECC9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2174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5E045812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67B38EF1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1729" w:type="dxa"/>
            <w:tcBorders>
              <w:bottom w:val="single" w:sz="4" w:space="0" w:color="auto"/>
            </w:tcBorders>
            <w:shd w:val="clear" w:color="auto" w:fill="66FFFF"/>
          </w:tcPr>
          <w:p w14:paraId="6E7F9CAC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</w:tr>
      <w:tr w:rsidR="00A57FFD" w:rsidRPr="005A18FD" w14:paraId="3EEEA453" w14:textId="77777777" w:rsidTr="00512F4F">
        <w:trPr>
          <w:trHeight w:val="284"/>
          <w:jc w:val="center"/>
        </w:trPr>
        <w:tc>
          <w:tcPr>
            <w:tcW w:w="1237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60C49A25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1237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32EAA83A" w14:textId="332D0279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2174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6F4493CE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34E744C4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1729" w:type="dxa"/>
            <w:tcBorders>
              <w:bottom w:val="single" w:sz="4" w:space="0" w:color="auto"/>
            </w:tcBorders>
            <w:shd w:val="clear" w:color="auto" w:fill="66FFFF"/>
          </w:tcPr>
          <w:p w14:paraId="2745E1A8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</w:tr>
      <w:tr w:rsidR="00A57FFD" w:rsidRPr="005A18FD" w14:paraId="4CBE3C63" w14:textId="77777777" w:rsidTr="00512F4F">
        <w:trPr>
          <w:trHeight w:val="284"/>
          <w:jc w:val="center"/>
        </w:trPr>
        <w:tc>
          <w:tcPr>
            <w:tcW w:w="1237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7B706836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1237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06894BAD" w14:textId="5E97AA62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2174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5C28E3D1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27B8BD11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1729" w:type="dxa"/>
            <w:tcBorders>
              <w:bottom w:val="single" w:sz="4" w:space="0" w:color="auto"/>
            </w:tcBorders>
            <w:shd w:val="clear" w:color="auto" w:fill="66FFFF"/>
          </w:tcPr>
          <w:p w14:paraId="7539FD7B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</w:tr>
      <w:tr w:rsidR="00A57FFD" w:rsidRPr="005A18FD" w14:paraId="17E064B9" w14:textId="77777777" w:rsidTr="00512F4F">
        <w:trPr>
          <w:trHeight w:val="284"/>
          <w:jc w:val="center"/>
        </w:trPr>
        <w:tc>
          <w:tcPr>
            <w:tcW w:w="1237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21CC3E6E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1237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0806431B" w14:textId="66F00A69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2174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734916F5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56029F07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1729" w:type="dxa"/>
            <w:tcBorders>
              <w:bottom w:val="single" w:sz="4" w:space="0" w:color="auto"/>
            </w:tcBorders>
            <w:shd w:val="clear" w:color="auto" w:fill="66FFFF"/>
          </w:tcPr>
          <w:p w14:paraId="3D9BAA48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</w:tr>
      <w:tr w:rsidR="00A57FFD" w:rsidRPr="005A18FD" w14:paraId="5DCEC22E" w14:textId="77777777" w:rsidTr="00512F4F">
        <w:trPr>
          <w:trHeight w:val="284"/>
          <w:jc w:val="center"/>
        </w:trPr>
        <w:tc>
          <w:tcPr>
            <w:tcW w:w="123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1CC12B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123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5E189A7" w14:textId="1B3E24F6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217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86A861D" w14:textId="77777777" w:rsidR="00A57FFD" w:rsidRPr="005A18FD" w:rsidRDefault="00A57FFD" w:rsidP="00A57FFD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</w:tcBorders>
            <w:shd w:val="clear" w:color="auto" w:fill="66FFFF"/>
            <w:vAlign w:val="center"/>
          </w:tcPr>
          <w:p w14:paraId="69A7D415" w14:textId="77777777" w:rsidR="00A57FFD" w:rsidRPr="005A18FD" w:rsidRDefault="00A57FFD" w:rsidP="00A57FFD">
            <w:pPr>
              <w:jc w:val="left"/>
              <w:rPr>
                <w:lang w:val="es-CO"/>
              </w:rPr>
            </w:pPr>
            <w:r w:rsidRPr="005A18FD">
              <w:rPr>
                <w:lang w:val="es-CO"/>
              </w:rPr>
              <w:t xml:space="preserve">Sumatoria: </w:t>
            </w:r>
          </w:p>
        </w:tc>
        <w:tc>
          <w:tcPr>
            <w:tcW w:w="1729" w:type="dxa"/>
            <w:shd w:val="clear" w:color="auto" w:fill="66FFFF"/>
          </w:tcPr>
          <w:p w14:paraId="668029C1" w14:textId="77777777" w:rsidR="00A57FFD" w:rsidRPr="005A18FD" w:rsidRDefault="00A57FFD" w:rsidP="00A57FFD">
            <w:pPr>
              <w:jc w:val="left"/>
              <w:rPr>
                <w:lang w:val="es-CO"/>
              </w:rPr>
            </w:pPr>
            <w:r w:rsidRPr="005A18FD">
              <w:rPr>
                <w:lang w:val="es-CO"/>
              </w:rPr>
              <w:t xml:space="preserve">Media: </w:t>
            </w:r>
          </w:p>
        </w:tc>
      </w:tr>
    </w:tbl>
    <w:p w14:paraId="5FFC3C38" w14:textId="60BC4E69" w:rsidR="00B91E30" w:rsidRDefault="00B91E30" w:rsidP="00A868E6">
      <w:pPr>
        <w:jc w:val="left"/>
      </w:pPr>
    </w:p>
    <w:p w14:paraId="6A9F248E" w14:textId="00085A5B" w:rsidR="00A868E6" w:rsidRPr="005A18FD" w:rsidRDefault="002D30D6" w:rsidP="00A868E6">
      <w:pPr>
        <w:jc w:val="left"/>
      </w:pPr>
      <w:r w:rsidRPr="002D30D6">
        <w:t>Presente un esquema general de cuencas con rótulo</w:t>
      </w:r>
      <w:r w:rsidR="00340105">
        <w:t>s</w:t>
      </w:r>
      <w:r w:rsidRPr="002D30D6">
        <w:t xml:space="preserve"> </w:t>
      </w:r>
      <w:proofErr w:type="spellStart"/>
      <w:r w:rsidR="00A37F98">
        <w:t>ObjectID</w:t>
      </w:r>
      <w:proofErr w:type="spellEnd"/>
      <w:r w:rsidR="00A37F98">
        <w:t xml:space="preserve"> </w:t>
      </w:r>
      <w:r w:rsidR="00D604D8">
        <w:t xml:space="preserve">y/o </w:t>
      </w:r>
      <w:r w:rsidRPr="002D30D6">
        <w:t xml:space="preserve">Name como se muestra </w:t>
      </w:r>
      <w:r w:rsidR="00A868E6" w:rsidRPr="005A18FD">
        <w:t>en el siguiente ejemplo</w:t>
      </w:r>
      <w:r w:rsidR="00340105">
        <w:t>.</w:t>
      </w:r>
    </w:p>
    <w:p w14:paraId="764A5138" w14:textId="77777777" w:rsidR="00A868E6" w:rsidRPr="005A18FD" w:rsidRDefault="00A868E6" w:rsidP="00A868E6">
      <w:pPr>
        <w:jc w:val="left"/>
      </w:pPr>
    </w:p>
    <w:p w14:paraId="1C1AD84B" w14:textId="77777777" w:rsidR="00A868E6" w:rsidRPr="005A18FD" w:rsidRDefault="00A868E6" w:rsidP="00A868E6">
      <w:pPr>
        <w:jc w:val="center"/>
      </w:pPr>
      <w:r w:rsidRPr="005A18FD">
        <w:rPr>
          <w:noProof/>
          <w:lang w:val="en-US" w:eastAsia="en-US"/>
        </w:rPr>
        <w:drawing>
          <wp:inline distT="0" distB="0" distL="0" distR="0" wp14:anchorId="02CDEF9E" wp14:editId="316E2710">
            <wp:extent cx="3855492" cy="2750024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t="2149" b="1653"/>
                    <a:stretch/>
                  </pic:blipFill>
                  <pic:spPr bwMode="auto">
                    <a:xfrm>
                      <a:off x="0" y="0"/>
                      <a:ext cx="3857186" cy="2751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E35F53" w14:textId="217CB405" w:rsidR="00B91E30" w:rsidRDefault="00B91E30" w:rsidP="00A868E6">
      <w:pPr>
        <w:pStyle w:val="Heading1"/>
      </w:pPr>
    </w:p>
    <w:p w14:paraId="4812E740" w14:textId="77777777" w:rsidR="00B32CA9" w:rsidRPr="00B32CA9" w:rsidRDefault="00B32CA9" w:rsidP="00B32CA9"/>
    <w:p w14:paraId="3F4087B8" w14:textId="77777777" w:rsidR="00B91E30" w:rsidRPr="00B91E30" w:rsidRDefault="00B91E30" w:rsidP="00B91E30"/>
    <w:p w14:paraId="0BCF89D4" w14:textId="72A4F654" w:rsidR="00A868E6" w:rsidRPr="00A868E6" w:rsidRDefault="004E3894" w:rsidP="00A868E6">
      <w:pPr>
        <w:pStyle w:val="Heading1"/>
      </w:pPr>
      <w:bookmarkStart w:id="8" w:name="_Toc88118096"/>
      <w:r>
        <w:t>5</w:t>
      </w:r>
      <w:r w:rsidR="00890506">
        <w:t xml:space="preserve">. </w:t>
      </w:r>
      <w:r w:rsidR="00600353" w:rsidRPr="00A868E6">
        <w:t>Geo</w:t>
      </w:r>
      <w:r w:rsidR="00DF0691">
        <w:t>-</w:t>
      </w:r>
      <w:r w:rsidR="00DF0691" w:rsidRPr="00A868E6">
        <w:t>morfometría</w:t>
      </w:r>
      <w:r w:rsidR="00600353" w:rsidRPr="00A868E6">
        <w:t xml:space="preserve"> de drenajes</w:t>
      </w:r>
      <w:bookmarkEnd w:id="8"/>
    </w:p>
    <w:p w14:paraId="1295F4ED" w14:textId="77777777" w:rsidR="00A868E6" w:rsidRPr="00A868E6" w:rsidRDefault="00A868E6" w:rsidP="00A868E6">
      <w:pPr>
        <w:rPr>
          <w:lang w:val="es-ES_tradnl"/>
        </w:rPr>
      </w:pPr>
    </w:p>
    <w:p w14:paraId="4BE0BD68" w14:textId="3328C61E" w:rsidR="00A868E6" w:rsidRDefault="001B38AF" w:rsidP="00F40D5E">
      <w:r w:rsidRPr="001B38AF">
        <w:t xml:space="preserve">Realice el proceso de preprocesamiento y construcción del modelo topológico hidrológico completo y especifique el número de tramos en los cuales se realizará tránsito hidrológico. Para ello utilice el atributo ISHEAD de la tabla de atributos de los ríos y mediante una selección por atributos consulte cuántos de ellos están definidos en 0 (ISHEAD=0). Indique en la tabla 4 de la guía de desarrollo, el número de tramos identificados en tránsito. </w:t>
      </w:r>
      <w:r w:rsidR="008E39F3">
        <w:t>P</w:t>
      </w:r>
      <w:r w:rsidRPr="001B38AF">
        <w:t>odrá visualmente evaluar el número de tramos en tránsito del modelo, a partir de la confluencia de dos tramos en cuencas iniciales y los tránsitos adicionales generados a partir de las subdivisiones en pasos de vía.</w:t>
      </w:r>
    </w:p>
    <w:p w14:paraId="710C321F" w14:textId="48853150" w:rsidR="001B38AF" w:rsidRDefault="001B38AF" w:rsidP="00F40D5E"/>
    <w:p w14:paraId="38C1A45A" w14:textId="51A50BCD" w:rsidR="009F61C6" w:rsidRDefault="009F61C6" w:rsidP="00F40D5E">
      <w:r>
        <w:t xml:space="preserve">PYAS: </w:t>
      </w:r>
      <w:r w:rsidR="00F40D5E">
        <w:t xml:space="preserve">en la capa de drenajes crear manualmente el campo numérico entero denominado ISHEAD y </w:t>
      </w:r>
      <w:r w:rsidR="00B14614">
        <w:t xml:space="preserve">realizar manualmente la identificación </w:t>
      </w:r>
      <w:r w:rsidR="00997BED">
        <w:t xml:space="preserve">y el marcado </w:t>
      </w:r>
      <w:r w:rsidR="00B14614">
        <w:t>de los tramos en tránsito</w:t>
      </w:r>
      <w:r w:rsidR="00997BED">
        <w:t>. C</w:t>
      </w:r>
      <w:r w:rsidR="005334AA">
        <w:t xml:space="preserve">onsiderar como tramo en tránsito, aquellos drenajes a los que converge </w:t>
      </w:r>
      <w:r w:rsidR="009E483F">
        <w:t xml:space="preserve">más de un drenaje ingresando </w:t>
      </w:r>
      <w:r w:rsidR="002E764C">
        <w:t xml:space="preserve">0 </w:t>
      </w:r>
      <w:r w:rsidR="009E483F">
        <w:t>en el campo ISHEAD</w:t>
      </w:r>
      <w:r w:rsidR="002E764C">
        <w:t xml:space="preserve"> y para los tramos de cuencas iniciales utilizar 1</w:t>
      </w:r>
      <w:r w:rsidR="009E483F">
        <w:t>.</w:t>
      </w:r>
    </w:p>
    <w:p w14:paraId="3DDF4397" w14:textId="77777777" w:rsidR="009F61C6" w:rsidRDefault="009F61C6" w:rsidP="00A868E6">
      <w:pPr>
        <w:jc w:val="left"/>
      </w:pPr>
    </w:p>
    <w:p w14:paraId="647C1CCA" w14:textId="45706C25" w:rsidR="00B5045F" w:rsidRPr="005A18FD" w:rsidRDefault="00B5045F" w:rsidP="00B5045F">
      <w:pPr>
        <w:jc w:val="center"/>
      </w:pPr>
      <w:r>
        <w:rPr>
          <w:sz w:val="22"/>
          <w:lang w:val="es-CO"/>
        </w:rPr>
        <w:t>Tabla 4. Tramos de río</w:t>
      </w:r>
    </w:p>
    <w:tbl>
      <w:tblPr>
        <w:tblStyle w:val="TableGrid"/>
        <w:tblW w:w="5671" w:type="dxa"/>
        <w:jc w:val="center"/>
        <w:tblLook w:val="04A0" w:firstRow="1" w:lastRow="0" w:firstColumn="1" w:lastColumn="0" w:noHBand="0" w:noVBand="1"/>
      </w:tblPr>
      <w:tblGrid>
        <w:gridCol w:w="2605"/>
        <w:gridCol w:w="3066"/>
      </w:tblGrid>
      <w:tr w:rsidR="00745171" w:rsidRPr="005A18FD" w14:paraId="7F651D1F" w14:textId="77777777" w:rsidTr="00745171">
        <w:trPr>
          <w:trHeight w:val="284"/>
          <w:tblHeader/>
          <w:jc w:val="center"/>
        </w:trPr>
        <w:tc>
          <w:tcPr>
            <w:tcW w:w="2605" w:type="dxa"/>
            <w:shd w:val="clear" w:color="auto" w:fill="D9D9D9" w:themeFill="background1" w:themeFillShade="D9"/>
          </w:tcPr>
          <w:p w14:paraId="6B60CECD" w14:textId="3402A0EB" w:rsidR="00745171" w:rsidRPr="005A18FD" w:rsidRDefault="00745171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 xml:space="preserve">Número de </w:t>
            </w:r>
            <w:r>
              <w:rPr>
                <w:lang w:val="es-CO"/>
              </w:rPr>
              <w:t>t</w:t>
            </w:r>
            <w:r w:rsidRPr="005A18FD">
              <w:rPr>
                <w:lang w:val="es-CO"/>
              </w:rPr>
              <w:t>ramos</w:t>
            </w:r>
          </w:p>
        </w:tc>
        <w:tc>
          <w:tcPr>
            <w:tcW w:w="3066" w:type="dxa"/>
            <w:shd w:val="clear" w:color="auto" w:fill="D9D9D9" w:themeFill="background1" w:themeFillShade="D9"/>
            <w:vAlign w:val="center"/>
          </w:tcPr>
          <w:p w14:paraId="30210FBA" w14:textId="422CEE37" w:rsidR="00745171" w:rsidRPr="005A18FD" w:rsidRDefault="00745171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 xml:space="preserve">Número de </w:t>
            </w:r>
            <w:r>
              <w:rPr>
                <w:lang w:val="es-CO"/>
              </w:rPr>
              <w:t>t</w:t>
            </w:r>
            <w:r w:rsidRPr="005A18FD">
              <w:rPr>
                <w:lang w:val="es-CO"/>
              </w:rPr>
              <w:t>ramos con tránsito</w:t>
            </w:r>
          </w:p>
        </w:tc>
      </w:tr>
      <w:tr w:rsidR="00745171" w:rsidRPr="005A18FD" w14:paraId="4399F807" w14:textId="77777777" w:rsidTr="00745171">
        <w:trPr>
          <w:trHeight w:val="284"/>
          <w:jc w:val="center"/>
        </w:trPr>
        <w:tc>
          <w:tcPr>
            <w:tcW w:w="2605" w:type="dxa"/>
            <w:shd w:val="clear" w:color="auto" w:fill="66FFFF"/>
          </w:tcPr>
          <w:p w14:paraId="01A4ED8F" w14:textId="77777777" w:rsidR="00745171" w:rsidRPr="005A18FD" w:rsidRDefault="00745171" w:rsidP="00126242">
            <w:pPr>
              <w:jc w:val="center"/>
              <w:rPr>
                <w:lang w:val="es-CO"/>
              </w:rPr>
            </w:pPr>
          </w:p>
        </w:tc>
        <w:tc>
          <w:tcPr>
            <w:tcW w:w="3066" w:type="dxa"/>
            <w:shd w:val="clear" w:color="auto" w:fill="66FFFF"/>
            <w:vAlign w:val="center"/>
          </w:tcPr>
          <w:p w14:paraId="5D488EC5" w14:textId="0C6E61A7" w:rsidR="00745171" w:rsidRPr="005A18FD" w:rsidRDefault="00745171" w:rsidP="00126242">
            <w:pPr>
              <w:jc w:val="center"/>
              <w:rPr>
                <w:lang w:val="es-CO"/>
              </w:rPr>
            </w:pPr>
          </w:p>
        </w:tc>
      </w:tr>
    </w:tbl>
    <w:p w14:paraId="04CD03EE" w14:textId="77777777" w:rsidR="00A868E6" w:rsidRPr="005A18FD" w:rsidRDefault="00A868E6" w:rsidP="00A868E6">
      <w:pPr>
        <w:jc w:val="left"/>
      </w:pPr>
    </w:p>
    <w:p w14:paraId="481C7DB4" w14:textId="25FBDC61" w:rsidR="00A868E6" w:rsidRPr="005A18FD" w:rsidRDefault="009256FD" w:rsidP="00A60FF1">
      <w:r>
        <w:t>E</w:t>
      </w:r>
      <w:r w:rsidR="00A868E6" w:rsidRPr="005A18FD">
        <w:t xml:space="preserve">n la tabla </w:t>
      </w:r>
      <w:r w:rsidR="00BD6FE2">
        <w:t>5</w:t>
      </w:r>
      <w:r w:rsidR="00B01BA3">
        <w:t xml:space="preserve"> de la guía de desarrollo, registre </w:t>
      </w:r>
      <w:r w:rsidR="00A868E6" w:rsidRPr="005A18FD">
        <w:t>los parámetros indicados</w:t>
      </w:r>
      <w:r w:rsidR="00BD6FE2">
        <w:t xml:space="preserve"> para los drenajes del proyecto</w:t>
      </w:r>
      <w:r w:rsidR="00A868E6" w:rsidRPr="005A18FD">
        <w:t xml:space="preserve">. </w:t>
      </w:r>
      <w:r w:rsidR="00A868E6" w:rsidRPr="005A18FD">
        <w:rPr>
          <w:lang w:val="es-CO"/>
        </w:rPr>
        <w:t>En caso de que existan pendientes negativas o en cero en algunos tramos, establezca en ellos 0.001</w:t>
      </w:r>
      <w:r w:rsidR="00B01BA3">
        <w:rPr>
          <w:lang w:val="es-CO"/>
        </w:rPr>
        <w:t xml:space="preserve"> m/m</w:t>
      </w:r>
      <w:r w:rsidR="00A868E6" w:rsidRPr="005A18FD">
        <w:rPr>
          <w:lang w:val="es-CO"/>
        </w:rPr>
        <w:t xml:space="preserve">. Identifique cuales son los tramos con tránsito. </w:t>
      </w:r>
      <w:r w:rsidR="00A868E6" w:rsidRPr="005A18FD">
        <w:t>El nombre del río o drenaje deberá corresponder al asignado por el modelo geográfico (</w:t>
      </w:r>
      <w:proofErr w:type="spellStart"/>
      <w:r w:rsidR="00A868E6" w:rsidRPr="005A18FD">
        <w:t>Parameters</w:t>
      </w:r>
      <w:proofErr w:type="spellEnd"/>
      <w:r w:rsidR="00A868E6" w:rsidRPr="005A18FD">
        <w:t xml:space="preserve"> – River Autoname).</w:t>
      </w:r>
      <w:r w:rsidR="00B27DCA">
        <w:t xml:space="preserve"> </w:t>
      </w:r>
      <w:r w:rsidRPr="009256FD">
        <w:t>Incluya capturas de pantalla de los procesos realizados en HEC-</w:t>
      </w:r>
      <w:proofErr w:type="spellStart"/>
      <w:r w:rsidRPr="009256FD">
        <w:t>GeoHMS</w:t>
      </w:r>
      <w:proofErr w:type="spellEnd"/>
      <w:r w:rsidRPr="009256FD">
        <w:t xml:space="preserve"> para obtener estos valores.</w:t>
      </w:r>
    </w:p>
    <w:p w14:paraId="080F3DBB" w14:textId="79961FA0" w:rsidR="00A868E6" w:rsidRDefault="00A868E6" w:rsidP="00A868E6">
      <w:pPr>
        <w:jc w:val="left"/>
      </w:pPr>
    </w:p>
    <w:p w14:paraId="2EC96F5E" w14:textId="42FFC4C8" w:rsidR="005C74B9" w:rsidRDefault="005C74B9" w:rsidP="005C74B9">
      <w:r>
        <w:t xml:space="preserve">PYAS: </w:t>
      </w:r>
      <w:r w:rsidR="00BD76C6">
        <w:t>para el cálculo de la pendiente media de cada tramo</w:t>
      </w:r>
      <w:r w:rsidR="004877FE">
        <w:t xml:space="preserve"> realizar una estadística zonal como tabla utilizando la red de drenaje y el modelo </w:t>
      </w:r>
      <w:r w:rsidR="00C205FC">
        <w:t>de pendientes creado en el numeral 4 con el que se calculó la pendiente media de las subcuencas.</w:t>
      </w:r>
      <w:r w:rsidR="00761D35">
        <w:t xml:space="preserve"> En la tabla 5 registrar </w:t>
      </w:r>
      <w:r w:rsidR="00A671E9">
        <w:t>para cada drenaje</w:t>
      </w:r>
      <w:r w:rsidR="00C92670">
        <w:t xml:space="preserve"> rellenar</w:t>
      </w:r>
      <w:r w:rsidR="00A671E9">
        <w:t xml:space="preserve"> </w:t>
      </w:r>
      <w:r w:rsidR="00761D35">
        <w:t xml:space="preserve">únicamente </w:t>
      </w:r>
      <w:r w:rsidR="00C92670">
        <w:t xml:space="preserve">las columnas </w:t>
      </w:r>
      <w:r w:rsidR="00A5551D">
        <w:t>marcad</w:t>
      </w:r>
      <w:r w:rsidR="00C92670">
        <w:t>a</w:t>
      </w:r>
      <w:r w:rsidR="00A5551D">
        <w:t>s con asterisco.</w:t>
      </w:r>
    </w:p>
    <w:p w14:paraId="21F7613B" w14:textId="0862E58F" w:rsidR="00FD2E84" w:rsidRDefault="00FD2E84" w:rsidP="00A868E6">
      <w:pPr>
        <w:jc w:val="left"/>
      </w:pPr>
    </w:p>
    <w:p w14:paraId="550D4982" w14:textId="79C9E0A8" w:rsidR="00B32CA9" w:rsidRDefault="00B32CA9" w:rsidP="00A868E6">
      <w:pPr>
        <w:jc w:val="left"/>
      </w:pPr>
    </w:p>
    <w:p w14:paraId="50BC8477" w14:textId="6B32B7BF" w:rsidR="00B32CA9" w:rsidRDefault="00B32CA9" w:rsidP="00A868E6">
      <w:pPr>
        <w:jc w:val="left"/>
      </w:pPr>
    </w:p>
    <w:p w14:paraId="13C01785" w14:textId="4B5309FB" w:rsidR="00B32CA9" w:rsidRDefault="00B32CA9" w:rsidP="00A868E6">
      <w:pPr>
        <w:jc w:val="left"/>
      </w:pPr>
    </w:p>
    <w:p w14:paraId="4BB2B2A8" w14:textId="77777777" w:rsidR="00B32CA9" w:rsidRDefault="00B32CA9" w:rsidP="00A868E6">
      <w:pPr>
        <w:jc w:val="left"/>
      </w:pPr>
    </w:p>
    <w:p w14:paraId="6A8D0BB4" w14:textId="7F801CF8" w:rsidR="008A2648" w:rsidRPr="005A18FD" w:rsidRDefault="008A2648" w:rsidP="008A2648">
      <w:pPr>
        <w:jc w:val="center"/>
      </w:pPr>
      <w:r>
        <w:rPr>
          <w:sz w:val="22"/>
          <w:lang w:val="es-CO"/>
        </w:rPr>
        <w:t>Tabla 5. Parámetros físicos por drenaje</w:t>
      </w:r>
    </w:p>
    <w:tbl>
      <w:tblPr>
        <w:tblStyle w:val="TableGrid"/>
        <w:tblW w:w="9947" w:type="dxa"/>
        <w:jc w:val="center"/>
        <w:tblLook w:val="04A0" w:firstRow="1" w:lastRow="0" w:firstColumn="1" w:lastColumn="0" w:noHBand="0" w:noVBand="1"/>
      </w:tblPr>
      <w:tblGrid>
        <w:gridCol w:w="1378"/>
        <w:gridCol w:w="1378"/>
        <w:gridCol w:w="1323"/>
        <w:gridCol w:w="1312"/>
        <w:gridCol w:w="1286"/>
        <w:gridCol w:w="1682"/>
        <w:gridCol w:w="1588"/>
      </w:tblGrid>
      <w:tr w:rsidR="00142901" w:rsidRPr="005A18FD" w14:paraId="5C46BEFE" w14:textId="77777777" w:rsidTr="00512F4F">
        <w:trPr>
          <w:trHeight w:val="284"/>
          <w:tblHeader/>
          <w:jc w:val="center"/>
        </w:trPr>
        <w:tc>
          <w:tcPr>
            <w:tcW w:w="1378" w:type="dxa"/>
            <w:shd w:val="clear" w:color="auto" w:fill="D9D9D9" w:themeFill="background1" w:themeFillShade="D9"/>
            <w:vAlign w:val="center"/>
          </w:tcPr>
          <w:p w14:paraId="0C309C1E" w14:textId="0FC9FAAA" w:rsidR="00142901" w:rsidRPr="005A18FD" w:rsidRDefault="00142901" w:rsidP="00142901">
            <w:pPr>
              <w:jc w:val="center"/>
              <w:rPr>
                <w:lang w:val="es-CO"/>
              </w:rPr>
            </w:pPr>
            <w:proofErr w:type="spellStart"/>
            <w:r>
              <w:rPr>
                <w:lang w:val="es-CO"/>
              </w:rPr>
              <w:t>ObjectID</w:t>
            </w:r>
            <w:proofErr w:type="spellEnd"/>
            <w:r w:rsidR="00A671E9">
              <w:rPr>
                <w:lang w:val="es-CO"/>
              </w:rPr>
              <w:t>*</w:t>
            </w:r>
          </w:p>
        </w:tc>
        <w:tc>
          <w:tcPr>
            <w:tcW w:w="1378" w:type="dxa"/>
            <w:shd w:val="clear" w:color="auto" w:fill="D9D9D9" w:themeFill="background1" w:themeFillShade="D9"/>
            <w:vAlign w:val="center"/>
          </w:tcPr>
          <w:p w14:paraId="4BBFF285" w14:textId="68B894C8" w:rsidR="00142901" w:rsidRPr="005A18FD" w:rsidRDefault="00142901" w:rsidP="00142901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Name</w:t>
            </w:r>
          </w:p>
          <w:p w14:paraId="1DC7AC04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Drenaje</w:t>
            </w:r>
          </w:p>
        </w:tc>
        <w:tc>
          <w:tcPr>
            <w:tcW w:w="1323" w:type="dxa"/>
            <w:shd w:val="clear" w:color="auto" w:fill="D9D9D9" w:themeFill="background1" w:themeFillShade="D9"/>
            <w:vAlign w:val="center"/>
          </w:tcPr>
          <w:p w14:paraId="101EC4D0" w14:textId="2A959154" w:rsidR="00142901" w:rsidRPr="005A18FD" w:rsidRDefault="00142901" w:rsidP="00142901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Longitud</w:t>
            </w:r>
            <w:r w:rsidR="00FD3102">
              <w:rPr>
                <w:lang w:val="es-CO"/>
              </w:rPr>
              <w:t xml:space="preserve">, </w:t>
            </w:r>
            <w:r>
              <w:rPr>
                <w:lang w:val="es-CO"/>
              </w:rPr>
              <w:t>k</w:t>
            </w:r>
            <w:r w:rsidRPr="005A18FD">
              <w:rPr>
                <w:lang w:val="es-CO"/>
              </w:rPr>
              <w:t>m</w:t>
            </w:r>
            <w:r w:rsidR="00A671E9">
              <w:rPr>
                <w:lang w:val="es-CO"/>
              </w:rPr>
              <w:t>*</w:t>
            </w:r>
          </w:p>
        </w:tc>
        <w:tc>
          <w:tcPr>
            <w:tcW w:w="1312" w:type="dxa"/>
            <w:shd w:val="clear" w:color="auto" w:fill="D9D9D9" w:themeFill="background1" w:themeFillShade="D9"/>
            <w:vAlign w:val="center"/>
          </w:tcPr>
          <w:p w14:paraId="07710B40" w14:textId="4D698ED9" w:rsidR="00142901" w:rsidRPr="005A18FD" w:rsidRDefault="00142901" w:rsidP="00142901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 xml:space="preserve">Cota </w:t>
            </w:r>
            <w:r w:rsidR="00FD3102">
              <w:rPr>
                <w:lang w:val="es-CO"/>
              </w:rPr>
              <w:t xml:space="preserve">inicio, </w:t>
            </w:r>
            <w:proofErr w:type="spellStart"/>
            <w:r w:rsidRPr="005A18FD">
              <w:rPr>
                <w:lang w:val="es-CO"/>
              </w:rPr>
              <w:t>m</w:t>
            </w:r>
            <w:r w:rsidR="00FD3102">
              <w:rPr>
                <w:lang w:val="es-CO"/>
              </w:rPr>
              <w:t>.s.n.m</w:t>
            </w:r>
            <w:proofErr w:type="spellEnd"/>
          </w:p>
        </w:tc>
        <w:tc>
          <w:tcPr>
            <w:tcW w:w="1286" w:type="dxa"/>
            <w:shd w:val="clear" w:color="auto" w:fill="D9D9D9" w:themeFill="background1" w:themeFillShade="D9"/>
          </w:tcPr>
          <w:p w14:paraId="16C945C2" w14:textId="3B53A783" w:rsidR="00142901" w:rsidRPr="005A18FD" w:rsidRDefault="00142901" w:rsidP="00142901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 xml:space="preserve">Cota </w:t>
            </w:r>
            <w:r w:rsidR="00FD3102">
              <w:rPr>
                <w:lang w:val="es-CO"/>
              </w:rPr>
              <w:t xml:space="preserve">fin, </w:t>
            </w:r>
            <w:proofErr w:type="spellStart"/>
            <w:r w:rsidR="00FD3102" w:rsidRPr="005A18FD">
              <w:rPr>
                <w:lang w:val="es-CO"/>
              </w:rPr>
              <w:t>m</w:t>
            </w:r>
            <w:r w:rsidR="00FD3102">
              <w:rPr>
                <w:lang w:val="es-CO"/>
              </w:rPr>
              <w:t>.s.n.m</w:t>
            </w:r>
            <w:proofErr w:type="spellEnd"/>
          </w:p>
        </w:tc>
        <w:tc>
          <w:tcPr>
            <w:tcW w:w="1682" w:type="dxa"/>
            <w:shd w:val="clear" w:color="auto" w:fill="D9D9D9" w:themeFill="background1" w:themeFillShade="D9"/>
          </w:tcPr>
          <w:p w14:paraId="4285DD19" w14:textId="46F509A6" w:rsidR="00142901" w:rsidRPr="005A18FD" w:rsidRDefault="00142901" w:rsidP="00142901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Pendiente del tramo</w:t>
            </w:r>
            <w:r w:rsidR="00FD3102">
              <w:rPr>
                <w:lang w:val="es-CO"/>
              </w:rPr>
              <w:t xml:space="preserve">, </w:t>
            </w:r>
            <w:r w:rsidRPr="005A18FD">
              <w:rPr>
                <w:lang w:val="es-CO"/>
              </w:rPr>
              <w:t>m/m</w:t>
            </w:r>
            <w:r w:rsidR="00A5551D">
              <w:rPr>
                <w:lang w:val="es-CO"/>
              </w:rPr>
              <w:t>*</w:t>
            </w:r>
          </w:p>
        </w:tc>
        <w:tc>
          <w:tcPr>
            <w:tcW w:w="1588" w:type="dxa"/>
            <w:shd w:val="clear" w:color="auto" w:fill="D9D9D9" w:themeFill="background1" w:themeFillShade="D9"/>
          </w:tcPr>
          <w:p w14:paraId="247FD5B6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Con tránsito</w:t>
            </w:r>
          </w:p>
          <w:p w14:paraId="5736617C" w14:textId="417FFFBE" w:rsidR="00142901" w:rsidRPr="005A18FD" w:rsidRDefault="00142901" w:rsidP="00142901">
            <w:pPr>
              <w:jc w:val="center"/>
              <w:rPr>
                <w:lang w:val="es-CO"/>
              </w:rPr>
            </w:pPr>
            <w:r w:rsidRPr="005A18FD">
              <w:rPr>
                <w:sz w:val="16"/>
                <w:lang w:val="es-CO"/>
              </w:rPr>
              <w:t>(ISHEAD=0) Sí o No</w:t>
            </w:r>
            <w:r w:rsidR="00A5551D">
              <w:rPr>
                <w:sz w:val="16"/>
                <w:lang w:val="es-CO"/>
              </w:rPr>
              <w:t>*</w:t>
            </w:r>
          </w:p>
        </w:tc>
      </w:tr>
      <w:tr w:rsidR="00142901" w:rsidRPr="005A18FD" w14:paraId="3D774D83" w14:textId="77777777" w:rsidTr="00512F4F">
        <w:trPr>
          <w:trHeight w:val="284"/>
          <w:jc w:val="center"/>
        </w:trPr>
        <w:tc>
          <w:tcPr>
            <w:tcW w:w="1378" w:type="dxa"/>
            <w:shd w:val="clear" w:color="auto" w:fill="66FFFF"/>
            <w:vAlign w:val="center"/>
          </w:tcPr>
          <w:p w14:paraId="090B5E0F" w14:textId="77777777" w:rsidR="00142901" w:rsidRPr="005A18FD" w:rsidRDefault="00142901" w:rsidP="00142901">
            <w:pPr>
              <w:jc w:val="center"/>
            </w:pPr>
          </w:p>
        </w:tc>
        <w:tc>
          <w:tcPr>
            <w:tcW w:w="1378" w:type="dxa"/>
            <w:shd w:val="clear" w:color="auto" w:fill="66FFFF"/>
            <w:vAlign w:val="center"/>
          </w:tcPr>
          <w:p w14:paraId="2119F429" w14:textId="7EBBE349" w:rsidR="00142901" w:rsidRPr="005A18FD" w:rsidRDefault="00142901" w:rsidP="00142901">
            <w:pPr>
              <w:jc w:val="center"/>
            </w:pPr>
          </w:p>
        </w:tc>
        <w:tc>
          <w:tcPr>
            <w:tcW w:w="1323" w:type="dxa"/>
            <w:shd w:val="clear" w:color="auto" w:fill="66FFFF"/>
            <w:vAlign w:val="center"/>
          </w:tcPr>
          <w:p w14:paraId="7BB89338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312" w:type="dxa"/>
            <w:shd w:val="clear" w:color="auto" w:fill="66FFFF"/>
            <w:vAlign w:val="center"/>
          </w:tcPr>
          <w:p w14:paraId="72F4D2BD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286" w:type="dxa"/>
            <w:shd w:val="clear" w:color="auto" w:fill="66FFFF"/>
          </w:tcPr>
          <w:p w14:paraId="35457F31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682" w:type="dxa"/>
            <w:shd w:val="clear" w:color="auto" w:fill="66FFFF"/>
          </w:tcPr>
          <w:p w14:paraId="462D4F3F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588" w:type="dxa"/>
            <w:shd w:val="clear" w:color="auto" w:fill="66FFFF"/>
          </w:tcPr>
          <w:p w14:paraId="5345F290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</w:tr>
      <w:tr w:rsidR="00142901" w:rsidRPr="005A18FD" w14:paraId="5702F06A" w14:textId="77777777" w:rsidTr="00512F4F">
        <w:trPr>
          <w:trHeight w:val="284"/>
          <w:jc w:val="center"/>
        </w:trPr>
        <w:tc>
          <w:tcPr>
            <w:tcW w:w="1378" w:type="dxa"/>
            <w:shd w:val="clear" w:color="auto" w:fill="66FFFF"/>
            <w:vAlign w:val="center"/>
          </w:tcPr>
          <w:p w14:paraId="748B8589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378" w:type="dxa"/>
            <w:shd w:val="clear" w:color="auto" w:fill="66FFFF"/>
            <w:vAlign w:val="center"/>
          </w:tcPr>
          <w:p w14:paraId="24E57435" w14:textId="490233D6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323" w:type="dxa"/>
            <w:shd w:val="clear" w:color="auto" w:fill="66FFFF"/>
            <w:vAlign w:val="center"/>
          </w:tcPr>
          <w:p w14:paraId="11A7D206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312" w:type="dxa"/>
            <w:shd w:val="clear" w:color="auto" w:fill="66FFFF"/>
            <w:vAlign w:val="center"/>
          </w:tcPr>
          <w:p w14:paraId="6E30EF91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286" w:type="dxa"/>
            <w:shd w:val="clear" w:color="auto" w:fill="66FFFF"/>
          </w:tcPr>
          <w:p w14:paraId="66638123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682" w:type="dxa"/>
            <w:shd w:val="clear" w:color="auto" w:fill="66FFFF"/>
          </w:tcPr>
          <w:p w14:paraId="125E1879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588" w:type="dxa"/>
            <w:shd w:val="clear" w:color="auto" w:fill="66FFFF"/>
          </w:tcPr>
          <w:p w14:paraId="3EDD9DFE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</w:tr>
      <w:tr w:rsidR="00142901" w:rsidRPr="005A18FD" w14:paraId="0B7FC08F" w14:textId="77777777" w:rsidTr="00512F4F">
        <w:trPr>
          <w:trHeight w:val="284"/>
          <w:jc w:val="center"/>
        </w:trPr>
        <w:tc>
          <w:tcPr>
            <w:tcW w:w="1378" w:type="dxa"/>
            <w:shd w:val="clear" w:color="auto" w:fill="66FFFF"/>
            <w:vAlign w:val="center"/>
          </w:tcPr>
          <w:p w14:paraId="71A20F96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378" w:type="dxa"/>
            <w:shd w:val="clear" w:color="auto" w:fill="66FFFF"/>
            <w:vAlign w:val="center"/>
          </w:tcPr>
          <w:p w14:paraId="26CDF5DD" w14:textId="3DA803AE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323" w:type="dxa"/>
            <w:shd w:val="clear" w:color="auto" w:fill="66FFFF"/>
            <w:vAlign w:val="center"/>
          </w:tcPr>
          <w:p w14:paraId="465DF394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312" w:type="dxa"/>
            <w:shd w:val="clear" w:color="auto" w:fill="66FFFF"/>
            <w:vAlign w:val="center"/>
          </w:tcPr>
          <w:p w14:paraId="1D565BDF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286" w:type="dxa"/>
            <w:shd w:val="clear" w:color="auto" w:fill="66FFFF"/>
          </w:tcPr>
          <w:p w14:paraId="150F2B18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682" w:type="dxa"/>
            <w:shd w:val="clear" w:color="auto" w:fill="66FFFF"/>
          </w:tcPr>
          <w:p w14:paraId="01F4EA39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588" w:type="dxa"/>
            <w:shd w:val="clear" w:color="auto" w:fill="66FFFF"/>
          </w:tcPr>
          <w:p w14:paraId="2BCA5085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</w:tr>
      <w:tr w:rsidR="00142901" w:rsidRPr="005A18FD" w14:paraId="78B9E953" w14:textId="77777777" w:rsidTr="00512F4F">
        <w:trPr>
          <w:trHeight w:val="284"/>
          <w:jc w:val="center"/>
        </w:trPr>
        <w:tc>
          <w:tcPr>
            <w:tcW w:w="1378" w:type="dxa"/>
            <w:shd w:val="clear" w:color="auto" w:fill="66FFFF"/>
            <w:vAlign w:val="center"/>
          </w:tcPr>
          <w:p w14:paraId="521F4702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378" w:type="dxa"/>
            <w:shd w:val="clear" w:color="auto" w:fill="66FFFF"/>
            <w:vAlign w:val="center"/>
          </w:tcPr>
          <w:p w14:paraId="3F0AE7F2" w14:textId="1020B729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323" w:type="dxa"/>
            <w:shd w:val="clear" w:color="auto" w:fill="66FFFF"/>
            <w:vAlign w:val="center"/>
          </w:tcPr>
          <w:p w14:paraId="2070F905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312" w:type="dxa"/>
            <w:shd w:val="clear" w:color="auto" w:fill="66FFFF"/>
            <w:vAlign w:val="center"/>
          </w:tcPr>
          <w:p w14:paraId="290E00F2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286" w:type="dxa"/>
            <w:shd w:val="clear" w:color="auto" w:fill="66FFFF"/>
          </w:tcPr>
          <w:p w14:paraId="19470C5F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682" w:type="dxa"/>
            <w:shd w:val="clear" w:color="auto" w:fill="66FFFF"/>
          </w:tcPr>
          <w:p w14:paraId="55B264CA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588" w:type="dxa"/>
            <w:shd w:val="clear" w:color="auto" w:fill="66FFFF"/>
          </w:tcPr>
          <w:p w14:paraId="37D16FC7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</w:tr>
      <w:tr w:rsidR="00142901" w:rsidRPr="005A18FD" w14:paraId="1F824B8E" w14:textId="77777777" w:rsidTr="00512F4F">
        <w:trPr>
          <w:trHeight w:val="284"/>
          <w:jc w:val="center"/>
        </w:trPr>
        <w:tc>
          <w:tcPr>
            <w:tcW w:w="1378" w:type="dxa"/>
            <w:shd w:val="clear" w:color="auto" w:fill="66FFFF"/>
            <w:vAlign w:val="center"/>
          </w:tcPr>
          <w:p w14:paraId="0427C873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378" w:type="dxa"/>
            <w:shd w:val="clear" w:color="auto" w:fill="66FFFF"/>
            <w:vAlign w:val="center"/>
          </w:tcPr>
          <w:p w14:paraId="0F3912A9" w14:textId="750962FF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323" w:type="dxa"/>
            <w:shd w:val="clear" w:color="auto" w:fill="66FFFF"/>
            <w:vAlign w:val="center"/>
          </w:tcPr>
          <w:p w14:paraId="1B8D9A77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312" w:type="dxa"/>
            <w:shd w:val="clear" w:color="auto" w:fill="66FFFF"/>
            <w:vAlign w:val="center"/>
          </w:tcPr>
          <w:p w14:paraId="226B7C22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286" w:type="dxa"/>
            <w:shd w:val="clear" w:color="auto" w:fill="66FFFF"/>
          </w:tcPr>
          <w:p w14:paraId="1085E0F9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682" w:type="dxa"/>
            <w:shd w:val="clear" w:color="auto" w:fill="66FFFF"/>
          </w:tcPr>
          <w:p w14:paraId="7B1461E8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588" w:type="dxa"/>
            <w:shd w:val="clear" w:color="auto" w:fill="66FFFF"/>
          </w:tcPr>
          <w:p w14:paraId="57FCFCFD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</w:tr>
      <w:tr w:rsidR="00142901" w:rsidRPr="005A18FD" w14:paraId="5ACF2476" w14:textId="77777777" w:rsidTr="00512F4F">
        <w:trPr>
          <w:trHeight w:val="284"/>
          <w:jc w:val="center"/>
        </w:trPr>
        <w:tc>
          <w:tcPr>
            <w:tcW w:w="1378" w:type="dxa"/>
            <w:shd w:val="clear" w:color="auto" w:fill="66FFFF"/>
            <w:vAlign w:val="center"/>
          </w:tcPr>
          <w:p w14:paraId="552A6619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378" w:type="dxa"/>
            <w:shd w:val="clear" w:color="auto" w:fill="66FFFF"/>
            <w:vAlign w:val="center"/>
          </w:tcPr>
          <w:p w14:paraId="649951AA" w14:textId="38349AFB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323" w:type="dxa"/>
            <w:shd w:val="clear" w:color="auto" w:fill="66FFFF"/>
            <w:vAlign w:val="center"/>
          </w:tcPr>
          <w:p w14:paraId="68DEC0BF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312" w:type="dxa"/>
            <w:shd w:val="clear" w:color="auto" w:fill="66FFFF"/>
            <w:vAlign w:val="center"/>
          </w:tcPr>
          <w:p w14:paraId="44953EFF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286" w:type="dxa"/>
            <w:shd w:val="clear" w:color="auto" w:fill="66FFFF"/>
          </w:tcPr>
          <w:p w14:paraId="2C9E8DC9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682" w:type="dxa"/>
            <w:shd w:val="clear" w:color="auto" w:fill="66FFFF"/>
          </w:tcPr>
          <w:p w14:paraId="59B226FE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588" w:type="dxa"/>
            <w:shd w:val="clear" w:color="auto" w:fill="66FFFF"/>
          </w:tcPr>
          <w:p w14:paraId="228EC959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</w:tr>
      <w:tr w:rsidR="00142901" w:rsidRPr="005A18FD" w14:paraId="7F68485F" w14:textId="77777777" w:rsidTr="00512F4F">
        <w:trPr>
          <w:trHeight w:val="284"/>
          <w:jc w:val="center"/>
        </w:trPr>
        <w:tc>
          <w:tcPr>
            <w:tcW w:w="1378" w:type="dxa"/>
            <w:shd w:val="clear" w:color="auto" w:fill="66FFFF"/>
            <w:vAlign w:val="center"/>
          </w:tcPr>
          <w:p w14:paraId="6974A734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378" w:type="dxa"/>
            <w:shd w:val="clear" w:color="auto" w:fill="66FFFF"/>
            <w:vAlign w:val="center"/>
          </w:tcPr>
          <w:p w14:paraId="57B6A77F" w14:textId="795FC0CE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323" w:type="dxa"/>
            <w:shd w:val="clear" w:color="auto" w:fill="66FFFF"/>
            <w:vAlign w:val="center"/>
          </w:tcPr>
          <w:p w14:paraId="15448ACE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312" w:type="dxa"/>
            <w:shd w:val="clear" w:color="auto" w:fill="66FFFF"/>
            <w:vAlign w:val="center"/>
          </w:tcPr>
          <w:p w14:paraId="018DC83F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286" w:type="dxa"/>
            <w:shd w:val="clear" w:color="auto" w:fill="66FFFF"/>
          </w:tcPr>
          <w:p w14:paraId="3747D056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682" w:type="dxa"/>
            <w:shd w:val="clear" w:color="auto" w:fill="66FFFF"/>
          </w:tcPr>
          <w:p w14:paraId="5910369A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588" w:type="dxa"/>
            <w:shd w:val="clear" w:color="auto" w:fill="66FFFF"/>
          </w:tcPr>
          <w:p w14:paraId="5E0BA290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</w:tr>
      <w:tr w:rsidR="00142901" w:rsidRPr="005A18FD" w14:paraId="77D76B47" w14:textId="77777777" w:rsidTr="00512F4F">
        <w:trPr>
          <w:trHeight w:val="284"/>
          <w:jc w:val="center"/>
        </w:trPr>
        <w:tc>
          <w:tcPr>
            <w:tcW w:w="1378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4D42DF15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378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5EAD7173" w14:textId="76704CE5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323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3EE63C3E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312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21A1ECD8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286" w:type="dxa"/>
            <w:shd w:val="clear" w:color="auto" w:fill="66FFFF"/>
          </w:tcPr>
          <w:p w14:paraId="5C07D789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682" w:type="dxa"/>
            <w:shd w:val="clear" w:color="auto" w:fill="66FFFF"/>
          </w:tcPr>
          <w:p w14:paraId="33E47E09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588" w:type="dxa"/>
            <w:shd w:val="clear" w:color="auto" w:fill="66FFFF"/>
          </w:tcPr>
          <w:p w14:paraId="5FC3DBE3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</w:tr>
      <w:tr w:rsidR="00142901" w:rsidRPr="005A18FD" w14:paraId="32AEEBA8" w14:textId="77777777" w:rsidTr="00512F4F">
        <w:trPr>
          <w:trHeight w:val="284"/>
          <w:jc w:val="center"/>
        </w:trPr>
        <w:tc>
          <w:tcPr>
            <w:tcW w:w="1378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069B11AE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378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1E3B7E81" w14:textId="1241EFD9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323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6B70CA24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312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6107B885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66FFFF"/>
          </w:tcPr>
          <w:p w14:paraId="003EA076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682" w:type="dxa"/>
            <w:tcBorders>
              <w:bottom w:val="single" w:sz="4" w:space="0" w:color="auto"/>
            </w:tcBorders>
            <w:shd w:val="clear" w:color="auto" w:fill="66FFFF"/>
          </w:tcPr>
          <w:p w14:paraId="7D9E6FAF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  <w:tc>
          <w:tcPr>
            <w:tcW w:w="1588" w:type="dxa"/>
            <w:tcBorders>
              <w:bottom w:val="single" w:sz="4" w:space="0" w:color="auto"/>
            </w:tcBorders>
            <w:shd w:val="clear" w:color="auto" w:fill="66FFFF"/>
          </w:tcPr>
          <w:p w14:paraId="422F7BD8" w14:textId="77777777" w:rsidR="00142901" w:rsidRPr="005A18FD" w:rsidRDefault="00142901" w:rsidP="00142901">
            <w:pPr>
              <w:jc w:val="center"/>
              <w:rPr>
                <w:lang w:val="es-CO"/>
              </w:rPr>
            </w:pPr>
          </w:p>
        </w:tc>
      </w:tr>
    </w:tbl>
    <w:p w14:paraId="7B934BDE" w14:textId="77777777" w:rsidR="00A868E6" w:rsidRPr="005A18FD" w:rsidRDefault="00A868E6" w:rsidP="00A868E6">
      <w:pPr>
        <w:jc w:val="left"/>
      </w:pPr>
    </w:p>
    <w:p w14:paraId="5CD27A8F" w14:textId="5B33A9C0" w:rsidR="00A868E6" w:rsidRPr="005A18FD" w:rsidRDefault="00A868E6" w:rsidP="00A868E6">
      <w:pPr>
        <w:jc w:val="left"/>
      </w:pPr>
      <w:r w:rsidRPr="005A18FD">
        <w:t xml:space="preserve">Agregue un esquema con los drenajes naturales indicando cuáles de ellos tienen tránsito y con rótulo </w:t>
      </w:r>
      <w:proofErr w:type="spellStart"/>
      <w:r w:rsidR="00252EE0">
        <w:t>ObjectID</w:t>
      </w:r>
      <w:proofErr w:type="spellEnd"/>
      <w:r w:rsidR="00252EE0">
        <w:t xml:space="preserve"> y/o </w:t>
      </w:r>
      <w:r w:rsidRPr="005A18FD">
        <w:t>Name como se muestra en el siguiente ejemplo.</w:t>
      </w:r>
    </w:p>
    <w:p w14:paraId="11B4A3FB" w14:textId="77777777" w:rsidR="00A868E6" w:rsidRPr="005A18FD" w:rsidRDefault="00A868E6" w:rsidP="00A868E6">
      <w:pPr>
        <w:jc w:val="center"/>
      </w:pPr>
      <w:r w:rsidRPr="005A18FD">
        <w:rPr>
          <w:noProof/>
          <w:lang w:val="en-US" w:eastAsia="en-US"/>
        </w:rPr>
        <w:lastRenderedPageBreak/>
        <w:drawing>
          <wp:inline distT="0" distB="0" distL="0" distR="0" wp14:anchorId="69DD6029" wp14:editId="6CBF0372">
            <wp:extent cx="4360460" cy="3327330"/>
            <wp:effectExtent l="0" t="0" r="2540" b="698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4400" cy="333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8FD">
        <w:t xml:space="preserve"> </w:t>
      </w:r>
      <w:r w:rsidRPr="005A18FD">
        <w:rPr>
          <w:noProof/>
          <w:lang w:val="en-US" w:eastAsia="en-US"/>
        </w:rPr>
        <w:drawing>
          <wp:inline distT="0" distB="0" distL="0" distR="0" wp14:anchorId="76F42499" wp14:editId="0F2CE8E9">
            <wp:extent cx="621873" cy="313898"/>
            <wp:effectExtent l="0" t="0" r="698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698" cy="3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39A77" w14:textId="29A36B9F" w:rsidR="00A868E6" w:rsidRDefault="00A868E6" w:rsidP="00A868E6">
      <w:pPr>
        <w:jc w:val="left"/>
      </w:pPr>
    </w:p>
    <w:p w14:paraId="7D647B10" w14:textId="2B74CF34" w:rsidR="00B91E30" w:rsidRDefault="00B91E30" w:rsidP="00A868E6">
      <w:pPr>
        <w:jc w:val="left"/>
      </w:pPr>
    </w:p>
    <w:p w14:paraId="3B3DC7B2" w14:textId="4C22CE48" w:rsidR="00FD2E84" w:rsidRDefault="00FD2E84" w:rsidP="00A868E6">
      <w:pPr>
        <w:jc w:val="left"/>
      </w:pPr>
    </w:p>
    <w:p w14:paraId="6E507918" w14:textId="77777777" w:rsidR="00FD2E84" w:rsidRPr="005A18FD" w:rsidRDefault="00FD2E84" w:rsidP="00A868E6">
      <w:pPr>
        <w:jc w:val="left"/>
      </w:pPr>
    </w:p>
    <w:p w14:paraId="77624E29" w14:textId="47BB32A7" w:rsidR="008F7317" w:rsidRPr="005A18FD" w:rsidRDefault="004E3894" w:rsidP="008F7317">
      <w:pPr>
        <w:pStyle w:val="Heading1"/>
      </w:pPr>
      <w:bookmarkStart w:id="9" w:name="_Toc88118097"/>
      <w:r>
        <w:t>6</w:t>
      </w:r>
      <w:r w:rsidR="008F7317">
        <w:t xml:space="preserve">. </w:t>
      </w:r>
      <w:r w:rsidR="00A40B6B" w:rsidRPr="00A40B6B">
        <w:t>Coordenadas de subdivisión de cuencas en puntos de paso vial</w:t>
      </w:r>
      <w:bookmarkEnd w:id="9"/>
    </w:p>
    <w:p w14:paraId="115D7315" w14:textId="77777777" w:rsidR="008F7317" w:rsidRPr="005A18FD" w:rsidRDefault="008F7317" w:rsidP="008F7317">
      <w:pPr>
        <w:rPr>
          <w:u w:val="single"/>
        </w:rPr>
      </w:pPr>
    </w:p>
    <w:p w14:paraId="4914AD97" w14:textId="7892F0FB" w:rsidR="008F7317" w:rsidRPr="005A18FD" w:rsidRDefault="00373039" w:rsidP="008F7317">
      <w:r>
        <w:t xml:space="preserve">A partir de </w:t>
      </w:r>
      <w:r w:rsidR="008F7317" w:rsidRPr="005A18FD">
        <w:t xml:space="preserve">la cobertura </w:t>
      </w:r>
      <w:proofErr w:type="spellStart"/>
      <w:r w:rsidR="008F7317" w:rsidRPr="005A18FD">
        <w:rPr>
          <w:sz w:val="22"/>
          <w:lang w:val="es-CO"/>
        </w:rPr>
        <w:t>vialp.shp</w:t>
      </w:r>
      <w:proofErr w:type="spellEnd"/>
      <w:r>
        <w:rPr>
          <w:sz w:val="22"/>
          <w:lang w:val="es-CO"/>
        </w:rPr>
        <w:t>,</w:t>
      </w:r>
      <w:r w:rsidR="008F7317" w:rsidRPr="005A18FD">
        <w:rPr>
          <w:sz w:val="22"/>
          <w:lang w:val="es-CO"/>
        </w:rPr>
        <w:t xml:space="preserve"> se identificaron los puntos de intersección de drenajes y vías principales. Estos puntos son requeridos para la lectura de los valores correspondientes a hidrogramas de creciente</w:t>
      </w:r>
      <w:r w:rsidR="006471CF">
        <w:rPr>
          <w:sz w:val="22"/>
          <w:lang w:val="es-CO"/>
        </w:rPr>
        <w:t>, por ejemplo, para el diseño de puentes, estructuras de paso o dimensionar alcantarillas</w:t>
      </w:r>
      <w:r w:rsidR="008F7317" w:rsidRPr="005A18FD">
        <w:rPr>
          <w:sz w:val="22"/>
          <w:lang w:val="es-CO"/>
        </w:rPr>
        <w:t xml:space="preserve">. </w:t>
      </w:r>
      <w:r w:rsidR="00AB1E1C">
        <w:rPr>
          <w:sz w:val="22"/>
          <w:lang w:val="es-CO"/>
        </w:rPr>
        <w:t>En caso de que</w:t>
      </w:r>
      <w:r w:rsidR="009412ED">
        <w:rPr>
          <w:sz w:val="22"/>
          <w:lang w:val="es-CO"/>
        </w:rPr>
        <w:t xml:space="preserve"> no haya subdividido una cuenca en alguna intersección, </w:t>
      </w:r>
      <w:r w:rsidR="00AB1E1C">
        <w:rPr>
          <w:sz w:val="22"/>
          <w:lang w:val="es-CO"/>
        </w:rPr>
        <w:t>justifique técnicamente</w:t>
      </w:r>
      <w:r w:rsidR="008E15A0">
        <w:rPr>
          <w:sz w:val="22"/>
          <w:lang w:val="es-CO"/>
        </w:rPr>
        <w:t>.</w:t>
      </w:r>
    </w:p>
    <w:p w14:paraId="39546634" w14:textId="2A59CEBB" w:rsidR="008F7317" w:rsidRDefault="008F7317" w:rsidP="008F7317"/>
    <w:p w14:paraId="525C9B8C" w14:textId="45C82BDE" w:rsidR="00FD2E84" w:rsidRDefault="00FD2E84" w:rsidP="008F7317"/>
    <w:p w14:paraId="2B47AD9B" w14:textId="77DBD17F" w:rsidR="00FD2E84" w:rsidRDefault="00FD2E84" w:rsidP="008F7317"/>
    <w:p w14:paraId="4700EC33" w14:textId="09722C22" w:rsidR="00FD2E84" w:rsidRDefault="00FD2E84" w:rsidP="008F7317"/>
    <w:p w14:paraId="75E1A564" w14:textId="7B7EEF61" w:rsidR="008F7317" w:rsidRPr="005A18FD" w:rsidRDefault="008F7317" w:rsidP="000C1186">
      <w:pPr>
        <w:jc w:val="center"/>
      </w:pPr>
      <w:r w:rsidRPr="005A18FD">
        <w:t>Tabla</w:t>
      </w:r>
      <w:r w:rsidR="000C1186">
        <w:t xml:space="preserve"> 6. C</w:t>
      </w:r>
      <w:r w:rsidRPr="005A18FD">
        <w:t>oordenadas en puntos de intersección de drenajes y vías</w:t>
      </w:r>
    </w:p>
    <w:p w14:paraId="6C92D89F" w14:textId="77777777" w:rsidR="008F7317" w:rsidRPr="005A18FD" w:rsidRDefault="008F7317" w:rsidP="008F7317">
      <w:pPr>
        <w:jc w:val="center"/>
      </w:pPr>
      <w:r w:rsidRPr="005A18FD">
        <w:rPr>
          <w:sz w:val="16"/>
        </w:rPr>
        <w:t>(Agregue las fi</w:t>
      </w:r>
      <w:r>
        <w:rPr>
          <w:sz w:val="16"/>
        </w:rPr>
        <w:t>l</w:t>
      </w:r>
      <w:r w:rsidRPr="005A18FD">
        <w:rPr>
          <w:sz w:val="16"/>
        </w:rPr>
        <w:t>as necesarias y relacionadas en el anteproyecto)</w:t>
      </w:r>
    </w:p>
    <w:tbl>
      <w:tblPr>
        <w:tblStyle w:val="TableGrid"/>
        <w:tblW w:w="6692" w:type="dxa"/>
        <w:jc w:val="center"/>
        <w:tblLook w:val="04A0" w:firstRow="1" w:lastRow="0" w:firstColumn="1" w:lastColumn="0" w:noHBand="0" w:noVBand="1"/>
      </w:tblPr>
      <w:tblGrid>
        <w:gridCol w:w="2174"/>
        <w:gridCol w:w="2259"/>
        <w:gridCol w:w="2259"/>
      </w:tblGrid>
      <w:tr w:rsidR="00753F06" w:rsidRPr="005A18FD" w14:paraId="4D8D968E" w14:textId="77777777" w:rsidTr="00512F4F">
        <w:trPr>
          <w:trHeight w:val="284"/>
          <w:tblHeader/>
          <w:jc w:val="center"/>
        </w:trPr>
        <w:tc>
          <w:tcPr>
            <w:tcW w:w="2174" w:type="dxa"/>
            <w:shd w:val="clear" w:color="auto" w:fill="D9D9D9" w:themeFill="background1" w:themeFillShade="D9"/>
            <w:vAlign w:val="center"/>
          </w:tcPr>
          <w:p w14:paraId="588D5029" w14:textId="77777777" w:rsidR="00753F06" w:rsidRPr="005A18FD" w:rsidRDefault="00753F06" w:rsidP="00753F06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Coordenada X *</w:t>
            </w:r>
          </w:p>
        </w:tc>
        <w:tc>
          <w:tcPr>
            <w:tcW w:w="2259" w:type="dxa"/>
            <w:shd w:val="clear" w:color="auto" w:fill="D9D9D9" w:themeFill="background1" w:themeFillShade="D9"/>
            <w:vAlign w:val="center"/>
          </w:tcPr>
          <w:p w14:paraId="0FA04388" w14:textId="49DA62DD" w:rsidR="00753F06" w:rsidRPr="005A18FD" w:rsidRDefault="00753F06" w:rsidP="00753F06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Coordenada Y*</w:t>
            </w:r>
          </w:p>
        </w:tc>
        <w:tc>
          <w:tcPr>
            <w:tcW w:w="2259" w:type="dxa"/>
            <w:shd w:val="clear" w:color="auto" w:fill="D9D9D9" w:themeFill="background1" w:themeFillShade="D9"/>
            <w:vAlign w:val="center"/>
          </w:tcPr>
          <w:p w14:paraId="40490D3C" w14:textId="6B6DBC68" w:rsidR="00753F06" w:rsidRPr="005A18FD" w:rsidRDefault="00753F06" w:rsidP="00753F0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Subcuenca dividida en punto</w:t>
            </w:r>
            <w:r w:rsidR="009412ED">
              <w:rPr>
                <w:lang w:val="es-CO"/>
              </w:rPr>
              <w:t xml:space="preserve"> (Sí / No)</w:t>
            </w:r>
          </w:p>
        </w:tc>
      </w:tr>
      <w:tr w:rsidR="00753F06" w:rsidRPr="005A18FD" w14:paraId="51D626CD" w14:textId="77777777" w:rsidTr="00512F4F">
        <w:trPr>
          <w:trHeight w:val="284"/>
          <w:jc w:val="center"/>
        </w:trPr>
        <w:tc>
          <w:tcPr>
            <w:tcW w:w="2174" w:type="dxa"/>
            <w:shd w:val="clear" w:color="auto" w:fill="66FFFF"/>
            <w:vAlign w:val="center"/>
          </w:tcPr>
          <w:p w14:paraId="4BD5A4AB" w14:textId="77777777" w:rsidR="00753F06" w:rsidRPr="005A18FD" w:rsidRDefault="00753F06" w:rsidP="00753F06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shd w:val="clear" w:color="auto" w:fill="66FFFF"/>
            <w:vAlign w:val="center"/>
          </w:tcPr>
          <w:p w14:paraId="0887D475" w14:textId="77777777" w:rsidR="00753F06" w:rsidRPr="005A18FD" w:rsidRDefault="00753F06" w:rsidP="00753F06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shd w:val="clear" w:color="auto" w:fill="66FFFF"/>
            <w:vAlign w:val="center"/>
          </w:tcPr>
          <w:p w14:paraId="5E1B2137" w14:textId="4EA77031" w:rsidR="00753F06" w:rsidRPr="005A18FD" w:rsidRDefault="00753F06" w:rsidP="00753F06">
            <w:pPr>
              <w:jc w:val="center"/>
              <w:rPr>
                <w:lang w:val="es-CO"/>
              </w:rPr>
            </w:pPr>
          </w:p>
        </w:tc>
      </w:tr>
      <w:tr w:rsidR="00753F06" w:rsidRPr="005A18FD" w14:paraId="4840E45E" w14:textId="77777777" w:rsidTr="00512F4F">
        <w:trPr>
          <w:trHeight w:val="284"/>
          <w:jc w:val="center"/>
        </w:trPr>
        <w:tc>
          <w:tcPr>
            <w:tcW w:w="2174" w:type="dxa"/>
            <w:shd w:val="clear" w:color="auto" w:fill="66FFFF"/>
            <w:vAlign w:val="center"/>
          </w:tcPr>
          <w:p w14:paraId="1F9B6EED" w14:textId="77777777" w:rsidR="00753F06" w:rsidRPr="005A18FD" w:rsidRDefault="00753F06" w:rsidP="00753F06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shd w:val="clear" w:color="auto" w:fill="66FFFF"/>
            <w:vAlign w:val="center"/>
          </w:tcPr>
          <w:p w14:paraId="1AF870A6" w14:textId="77777777" w:rsidR="00753F06" w:rsidRPr="005A18FD" w:rsidRDefault="00753F06" w:rsidP="00753F06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shd w:val="clear" w:color="auto" w:fill="66FFFF"/>
            <w:vAlign w:val="center"/>
          </w:tcPr>
          <w:p w14:paraId="28FB3584" w14:textId="0ED1A01F" w:rsidR="00753F06" w:rsidRPr="005A18FD" w:rsidRDefault="00753F06" w:rsidP="00753F06">
            <w:pPr>
              <w:jc w:val="center"/>
              <w:rPr>
                <w:lang w:val="es-CO"/>
              </w:rPr>
            </w:pPr>
          </w:p>
        </w:tc>
      </w:tr>
      <w:tr w:rsidR="00753F06" w:rsidRPr="005A18FD" w14:paraId="2733D5FA" w14:textId="77777777" w:rsidTr="00512F4F">
        <w:trPr>
          <w:trHeight w:val="284"/>
          <w:jc w:val="center"/>
        </w:trPr>
        <w:tc>
          <w:tcPr>
            <w:tcW w:w="2174" w:type="dxa"/>
            <w:shd w:val="clear" w:color="auto" w:fill="66FFFF"/>
            <w:vAlign w:val="center"/>
          </w:tcPr>
          <w:p w14:paraId="7C85B4B3" w14:textId="77777777" w:rsidR="00753F06" w:rsidRPr="005A18FD" w:rsidRDefault="00753F06" w:rsidP="00753F06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shd w:val="clear" w:color="auto" w:fill="66FFFF"/>
            <w:vAlign w:val="center"/>
          </w:tcPr>
          <w:p w14:paraId="00081027" w14:textId="77777777" w:rsidR="00753F06" w:rsidRPr="005A18FD" w:rsidRDefault="00753F06" w:rsidP="00753F06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shd w:val="clear" w:color="auto" w:fill="66FFFF"/>
            <w:vAlign w:val="center"/>
          </w:tcPr>
          <w:p w14:paraId="30722CF7" w14:textId="76F06964" w:rsidR="00753F06" w:rsidRPr="005A18FD" w:rsidRDefault="00753F06" w:rsidP="00753F06">
            <w:pPr>
              <w:jc w:val="center"/>
              <w:rPr>
                <w:lang w:val="es-CO"/>
              </w:rPr>
            </w:pPr>
          </w:p>
        </w:tc>
      </w:tr>
      <w:tr w:rsidR="00753F06" w:rsidRPr="005A18FD" w14:paraId="47E60F8B" w14:textId="77777777" w:rsidTr="00512F4F">
        <w:trPr>
          <w:trHeight w:val="284"/>
          <w:jc w:val="center"/>
        </w:trPr>
        <w:tc>
          <w:tcPr>
            <w:tcW w:w="2174" w:type="dxa"/>
            <w:shd w:val="clear" w:color="auto" w:fill="66FFFF"/>
            <w:vAlign w:val="center"/>
          </w:tcPr>
          <w:p w14:paraId="6E28FB28" w14:textId="77777777" w:rsidR="00753F06" w:rsidRPr="005A18FD" w:rsidRDefault="00753F06" w:rsidP="00753F06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shd w:val="clear" w:color="auto" w:fill="66FFFF"/>
            <w:vAlign w:val="center"/>
          </w:tcPr>
          <w:p w14:paraId="2509B1CA" w14:textId="77777777" w:rsidR="00753F06" w:rsidRPr="005A18FD" w:rsidRDefault="00753F06" w:rsidP="00753F06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shd w:val="clear" w:color="auto" w:fill="66FFFF"/>
            <w:vAlign w:val="center"/>
          </w:tcPr>
          <w:p w14:paraId="35383215" w14:textId="24BDEBBF" w:rsidR="00753F06" w:rsidRPr="005A18FD" w:rsidRDefault="00753F06" w:rsidP="00753F06">
            <w:pPr>
              <w:jc w:val="center"/>
              <w:rPr>
                <w:lang w:val="es-CO"/>
              </w:rPr>
            </w:pPr>
          </w:p>
        </w:tc>
      </w:tr>
      <w:tr w:rsidR="00753F06" w:rsidRPr="005A18FD" w14:paraId="48E13C07" w14:textId="77777777" w:rsidTr="00512F4F">
        <w:trPr>
          <w:trHeight w:val="284"/>
          <w:jc w:val="center"/>
        </w:trPr>
        <w:tc>
          <w:tcPr>
            <w:tcW w:w="2174" w:type="dxa"/>
            <w:shd w:val="clear" w:color="auto" w:fill="66FFFF"/>
            <w:vAlign w:val="center"/>
          </w:tcPr>
          <w:p w14:paraId="72DD9EE9" w14:textId="77777777" w:rsidR="00753F06" w:rsidRPr="005A18FD" w:rsidRDefault="00753F06" w:rsidP="00753F06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shd w:val="clear" w:color="auto" w:fill="66FFFF"/>
            <w:vAlign w:val="center"/>
          </w:tcPr>
          <w:p w14:paraId="1F4D97C2" w14:textId="77777777" w:rsidR="00753F06" w:rsidRPr="005A18FD" w:rsidRDefault="00753F06" w:rsidP="00753F06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shd w:val="clear" w:color="auto" w:fill="66FFFF"/>
            <w:vAlign w:val="center"/>
          </w:tcPr>
          <w:p w14:paraId="3B2656EB" w14:textId="142D0CB7" w:rsidR="00753F06" w:rsidRPr="005A18FD" w:rsidRDefault="00753F06" w:rsidP="00753F06">
            <w:pPr>
              <w:jc w:val="center"/>
              <w:rPr>
                <w:lang w:val="es-CO"/>
              </w:rPr>
            </w:pPr>
          </w:p>
        </w:tc>
      </w:tr>
      <w:tr w:rsidR="00753F06" w:rsidRPr="005A18FD" w14:paraId="4FD154F5" w14:textId="77777777" w:rsidTr="00512F4F">
        <w:trPr>
          <w:trHeight w:val="284"/>
          <w:jc w:val="center"/>
        </w:trPr>
        <w:tc>
          <w:tcPr>
            <w:tcW w:w="2174" w:type="dxa"/>
            <w:shd w:val="clear" w:color="auto" w:fill="66FFFF"/>
            <w:vAlign w:val="center"/>
          </w:tcPr>
          <w:p w14:paraId="1C55D4E8" w14:textId="77777777" w:rsidR="00753F06" w:rsidRPr="005A18FD" w:rsidRDefault="00753F06" w:rsidP="00753F06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shd w:val="clear" w:color="auto" w:fill="66FFFF"/>
            <w:vAlign w:val="center"/>
          </w:tcPr>
          <w:p w14:paraId="67AE329D" w14:textId="77777777" w:rsidR="00753F06" w:rsidRPr="005A18FD" w:rsidRDefault="00753F06" w:rsidP="00753F06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shd w:val="clear" w:color="auto" w:fill="66FFFF"/>
            <w:vAlign w:val="center"/>
          </w:tcPr>
          <w:p w14:paraId="23D57AB6" w14:textId="6A0F4A9C" w:rsidR="00753F06" w:rsidRPr="005A18FD" w:rsidRDefault="00753F06" w:rsidP="00753F06">
            <w:pPr>
              <w:jc w:val="center"/>
              <w:rPr>
                <w:lang w:val="es-CO"/>
              </w:rPr>
            </w:pPr>
          </w:p>
        </w:tc>
      </w:tr>
      <w:tr w:rsidR="00753F06" w:rsidRPr="005A18FD" w14:paraId="5DF76231" w14:textId="77777777" w:rsidTr="00512F4F">
        <w:trPr>
          <w:trHeight w:val="284"/>
          <w:jc w:val="center"/>
        </w:trPr>
        <w:tc>
          <w:tcPr>
            <w:tcW w:w="2174" w:type="dxa"/>
            <w:shd w:val="clear" w:color="auto" w:fill="66FFFF"/>
            <w:vAlign w:val="center"/>
          </w:tcPr>
          <w:p w14:paraId="458EAE64" w14:textId="77777777" w:rsidR="00753F06" w:rsidRPr="005A18FD" w:rsidRDefault="00753F06" w:rsidP="00753F06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shd w:val="clear" w:color="auto" w:fill="66FFFF"/>
            <w:vAlign w:val="center"/>
          </w:tcPr>
          <w:p w14:paraId="102A7881" w14:textId="77777777" w:rsidR="00753F06" w:rsidRPr="005A18FD" w:rsidRDefault="00753F06" w:rsidP="00753F06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shd w:val="clear" w:color="auto" w:fill="66FFFF"/>
            <w:vAlign w:val="center"/>
          </w:tcPr>
          <w:p w14:paraId="0DC51D08" w14:textId="53C38DF9" w:rsidR="00753F06" w:rsidRPr="005A18FD" w:rsidRDefault="00753F06" w:rsidP="00753F06">
            <w:pPr>
              <w:jc w:val="center"/>
              <w:rPr>
                <w:lang w:val="es-CO"/>
              </w:rPr>
            </w:pPr>
          </w:p>
        </w:tc>
      </w:tr>
      <w:tr w:rsidR="00753F06" w:rsidRPr="005A18FD" w14:paraId="1AFD138C" w14:textId="77777777" w:rsidTr="00512F4F">
        <w:trPr>
          <w:trHeight w:val="284"/>
          <w:jc w:val="center"/>
        </w:trPr>
        <w:tc>
          <w:tcPr>
            <w:tcW w:w="2174" w:type="dxa"/>
            <w:shd w:val="clear" w:color="auto" w:fill="66FFFF"/>
            <w:vAlign w:val="center"/>
          </w:tcPr>
          <w:p w14:paraId="7E4822B1" w14:textId="77777777" w:rsidR="00753F06" w:rsidRPr="005A18FD" w:rsidRDefault="00753F06" w:rsidP="00753F06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shd w:val="clear" w:color="auto" w:fill="66FFFF"/>
            <w:vAlign w:val="center"/>
          </w:tcPr>
          <w:p w14:paraId="6431092B" w14:textId="77777777" w:rsidR="00753F06" w:rsidRPr="005A18FD" w:rsidRDefault="00753F06" w:rsidP="00753F06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shd w:val="clear" w:color="auto" w:fill="66FFFF"/>
            <w:vAlign w:val="center"/>
          </w:tcPr>
          <w:p w14:paraId="3067D903" w14:textId="51953577" w:rsidR="00753F06" w:rsidRPr="005A18FD" w:rsidRDefault="00753F06" w:rsidP="00753F06">
            <w:pPr>
              <w:jc w:val="center"/>
              <w:rPr>
                <w:lang w:val="es-CO"/>
              </w:rPr>
            </w:pPr>
          </w:p>
        </w:tc>
      </w:tr>
      <w:tr w:rsidR="00753F06" w:rsidRPr="005A18FD" w14:paraId="4D6CBC0B" w14:textId="77777777" w:rsidTr="00512F4F">
        <w:trPr>
          <w:trHeight w:val="284"/>
          <w:jc w:val="center"/>
        </w:trPr>
        <w:tc>
          <w:tcPr>
            <w:tcW w:w="2174" w:type="dxa"/>
            <w:shd w:val="clear" w:color="auto" w:fill="66FFFF"/>
            <w:vAlign w:val="center"/>
          </w:tcPr>
          <w:p w14:paraId="5A55A9FE" w14:textId="77777777" w:rsidR="00753F06" w:rsidRPr="005A18FD" w:rsidRDefault="00753F06" w:rsidP="00753F06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shd w:val="clear" w:color="auto" w:fill="66FFFF"/>
            <w:vAlign w:val="center"/>
          </w:tcPr>
          <w:p w14:paraId="04996003" w14:textId="77777777" w:rsidR="00753F06" w:rsidRPr="005A18FD" w:rsidRDefault="00753F06" w:rsidP="00753F06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shd w:val="clear" w:color="auto" w:fill="66FFFF"/>
            <w:vAlign w:val="center"/>
          </w:tcPr>
          <w:p w14:paraId="23674FCA" w14:textId="0E62EFE2" w:rsidR="00753F06" w:rsidRPr="005A18FD" w:rsidRDefault="00753F06" w:rsidP="00753F06">
            <w:pPr>
              <w:jc w:val="center"/>
              <w:rPr>
                <w:lang w:val="es-CO"/>
              </w:rPr>
            </w:pPr>
          </w:p>
        </w:tc>
      </w:tr>
      <w:tr w:rsidR="00753F06" w:rsidRPr="005A18FD" w14:paraId="6CFAC5E7" w14:textId="77777777" w:rsidTr="00512F4F">
        <w:trPr>
          <w:trHeight w:val="284"/>
          <w:jc w:val="center"/>
        </w:trPr>
        <w:tc>
          <w:tcPr>
            <w:tcW w:w="2174" w:type="dxa"/>
            <w:shd w:val="clear" w:color="auto" w:fill="66FFFF"/>
            <w:vAlign w:val="center"/>
          </w:tcPr>
          <w:p w14:paraId="17112720" w14:textId="77777777" w:rsidR="00753F06" w:rsidRPr="005A18FD" w:rsidRDefault="00753F06" w:rsidP="00753F06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shd w:val="clear" w:color="auto" w:fill="66FFFF"/>
            <w:vAlign w:val="center"/>
          </w:tcPr>
          <w:p w14:paraId="4133A604" w14:textId="77777777" w:rsidR="00753F06" w:rsidRPr="005A18FD" w:rsidRDefault="00753F06" w:rsidP="00753F06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shd w:val="clear" w:color="auto" w:fill="66FFFF"/>
            <w:vAlign w:val="center"/>
          </w:tcPr>
          <w:p w14:paraId="0816C7C7" w14:textId="508CB61F" w:rsidR="00753F06" w:rsidRPr="005A18FD" w:rsidRDefault="00753F06" w:rsidP="00753F06">
            <w:pPr>
              <w:jc w:val="center"/>
              <w:rPr>
                <w:lang w:val="es-CO"/>
              </w:rPr>
            </w:pPr>
          </w:p>
        </w:tc>
      </w:tr>
      <w:tr w:rsidR="00753F06" w:rsidRPr="005A18FD" w14:paraId="56D571FA" w14:textId="77777777" w:rsidTr="00512F4F">
        <w:trPr>
          <w:trHeight w:val="284"/>
          <w:jc w:val="center"/>
        </w:trPr>
        <w:tc>
          <w:tcPr>
            <w:tcW w:w="2174" w:type="dxa"/>
            <w:shd w:val="clear" w:color="auto" w:fill="66FFFF"/>
            <w:vAlign w:val="center"/>
          </w:tcPr>
          <w:p w14:paraId="6AE0076D" w14:textId="77777777" w:rsidR="00753F06" w:rsidRPr="005A18FD" w:rsidRDefault="00753F06" w:rsidP="00753F06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shd w:val="clear" w:color="auto" w:fill="66FFFF"/>
            <w:vAlign w:val="center"/>
          </w:tcPr>
          <w:p w14:paraId="54B123D5" w14:textId="77777777" w:rsidR="00753F06" w:rsidRPr="005A18FD" w:rsidRDefault="00753F06" w:rsidP="00753F06">
            <w:pPr>
              <w:jc w:val="center"/>
              <w:rPr>
                <w:lang w:val="es-CO"/>
              </w:rPr>
            </w:pPr>
          </w:p>
        </w:tc>
        <w:tc>
          <w:tcPr>
            <w:tcW w:w="2259" w:type="dxa"/>
            <w:shd w:val="clear" w:color="auto" w:fill="66FFFF"/>
            <w:vAlign w:val="center"/>
          </w:tcPr>
          <w:p w14:paraId="2F89DC4E" w14:textId="2BD2E53D" w:rsidR="00753F06" w:rsidRPr="005A18FD" w:rsidRDefault="00753F06" w:rsidP="00753F06">
            <w:pPr>
              <w:jc w:val="center"/>
              <w:rPr>
                <w:lang w:val="es-CO"/>
              </w:rPr>
            </w:pPr>
          </w:p>
        </w:tc>
      </w:tr>
    </w:tbl>
    <w:p w14:paraId="0AA48DEC" w14:textId="77777777" w:rsidR="008F7317" w:rsidRPr="005A18FD" w:rsidRDefault="008F7317" w:rsidP="008F7317"/>
    <w:p w14:paraId="65E54FC1" w14:textId="2EC853F8" w:rsidR="008F7317" w:rsidRPr="005A18FD" w:rsidRDefault="008F7317" w:rsidP="008F7317">
      <w:r w:rsidRPr="005A18FD">
        <w:t xml:space="preserve">Utilizando la herramienta para visualización de perfiles (River </w:t>
      </w:r>
      <w:proofErr w:type="spellStart"/>
      <w:r w:rsidRPr="005A18FD">
        <w:t>Profile</w:t>
      </w:r>
      <w:proofErr w:type="spellEnd"/>
      <w:r w:rsidRPr="005A18FD">
        <w:t>) del H</w:t>
      </w:r>
      <w:r>
        <w:t>EC-</w:t>
      </w:r>
      <w:proofErr w:type="spellStart"/>
      <w:r w:rsidRPr="005A18FD">
        <w:t>GeoHMS</w:t>
      </w:r>
      <w:proofErr w:type="spellEnd"/>
      <w:r w:rsidRPr="005A18FD">
        <w:t xml:space="preserve">, mostrar los perfiles de los tramos de río de los puntos de intersección de drenajes y vías como se muestra en el siguiente ejemplo. Utilizar </w:t>
      </w:r>
      <w:r w:rsidR="00AB1A21">
        <w:t xml:space="preserve">para la representación </w:t>
      </w:r>
      <w:r w:rsidRPr="005A18FD">
        <w:t xml:space="preserve">el </w:t>
      </w:r>
      <w:proofErr w:type="spellStart"/>
      <w:r w:rsidRPr="005A18FD">
        <w:t>MDT.tif</w:t>
      </w:r>
      <w:proofErr w:type="spellEnd"/>
      <w:r w:rsidRPr="005A18FD">
        <w:t xml:space="preserve"> </w:t>
      </w:r>
      <w:r w:rsidR="00AB1A21">
        <w:t>correspondiente al</w:t>
      </w:r>
      <w:r w:rsidRPr="005A18FD">
        <w:t xml:space="preserve"> modelo de terreno natural.</w:t>
      </w:r>
    </w:p>
    <w:p w14:paraId="293181B8" w14:textId="77777777" w:rsidR="008F7317" w:rsidRPr="005A18FD" w:rsidRDefault="008F7317" w:rsidP="008F7317"/>
    <w:p w14:paraId="6B4A4B2E" w14:textId="77777777" w:rsidR="008F7317" w:rsidRPr="005A18FD" w:rsidRDefault="008F7317" w:rsidP="008F7317">
      <w:pPr>
        <w:jc w:val="center"/>
      </w:pPr>
      <w:r w:rsidRPr="005A18FD">
        <w:rPr>
          <w:noProof/>
          <w:lang w:val="en-US" w:eastAsia="en-US"/>
        </w:rPr>
        <w:drawing>
          <wp:inline distT="0" distB="0" distL="0" distR="0" wp14:anchorId="5BEEF06D" wp14:editId="788A62E1">
            <wp:extent cx="5612130" cy="3043555"/>
            <wp:effectExtent l="0" t="0" r="7620" b="444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30DA9" w14:textId="77777777" w:rsidR="008F7317" w:rsidRPr="005A18FD" w:rsidRDefault="008F7317" w:rsidP="008F7317"/>
    <w:p w14:paraId="6D9FE03D" w14:textId="03C8BD67" w:rsidR="008F7317" w:rsidRDefault="008F7317" w:rsidP="008F7317">
      <w:pPr>
        <w:jc w:val="left"/>
      </w:pPr>
    </w:p>
    <w:p w14:paraId="296A67D1" w14:textId="67976A80" w:rsidR="008F7317" w:rsidRPr="005A18FD" w:rsidRDefault="004E3894" w:rsidP="008F7317">
      <w:pPr>
        <w:pStyle w:val="Heading1"/>
      </w:pPr>
      <w:bookmarkStart w:id="10" w:name="_Toc88118098"/>
      <w:r>
        <w:t>7</w:t>
      </w:r>
      <w:r w:rsidR="008F7317">
        <w:t xml:space="preserve">. </w:t>
      </w:r>
      <w:r w:rsidR="008F7317" w:rsidRPr="005A18FD">
        <w:t>Centroides</w:t>
      </w:r>
      <w:r w:rsidR="001F1E8F">
        <w:t xml:space="preserve"> de </w:t>
      </w:r>
      <w:r w:rsidR="00570659">
        <w:t>sub</w:t>
      </w:r>
      <w:r w:rsidR="001F1E8F">
        <w:t>cuencas</w:t>
      </w:r>
      <w:bookmarkEnd w:id="10"/>
    </w:p>
    <w:p w14:paraId="721D86E1" w14:textId="77777777" w:rsidR="008F7317" w:rsidRPr="005A18FD" w:rsidRDefault="008F7317" w:rsidP="008F7317">
      <w:pPr>
        <w:rPr>
          <w:u w:val="single"/>
        </w:rPr>
      </w:pPr>
    </w:p>
    <w:p w14:paraId="454AF018" w14:textId="00CDBC16" w:rsidR="008F7317" w:rsidRDefault="0003643F" w:rsidP="008F7317">
      <w:r w:rsidRPr="0003643F">
        <w:t xml:space="preserve">Agregue en la tabla de centroides de subcuencas, 2 columnas de atributos con la localización x, y en metros. Utilizando la herramienta Intersecar o </w:t>
      </w:r>
      <w:proofErr w:type="spellStart"/>
      <w:r w:rsidRPr="0003643F">
        <w:t>Intersect</w:t>
      </w:r>
      <w:proofErr w:type="spellEnd"/>
      <w:r w:rsidRPr="0003643F">
        <w:t>, disponible en las funciones de geoprocesamiento en ArcGIS, cree una cobertura y un campo adicional que permita identificar el nombre de la subcuenca al cual pertenece el centroide y especifique los parámetros indicados en la tabla 7</w:t>
      </w:r>
      <w:r w:rsidR="000F1532">
        <w:t>.</w:t>
      </w:r>
      <w:r w:rsidR="00575D40">
        <w:t xml:space="preserve"> </w:t>
      </w:r>
      <w:r w:rsidR="00575D40" w:rsidRPr="00575D40">
        <w:t>Presente capturas de pantalla de las herramientas utilizadas para obtener los valores solicitados.</w:t>
      </w:r>
    </w:p>
    <w:p w14:paraId="4B5E2F31" w14:textId="1EC04B10" w:rsidR="0003643F" w:rsidRDefault="0003643F" w:rsidP="008F7317"/>
    <w:p w14:paraId="520C6088" w14:textId="77777777" w:rsidR="00FD2E84" w:rsidRDefault="00FD2E84" w:rsidP="008F7317"/>
    <w:p w14:paraId="42B7166F" w14:textId="36DD9EB8" w:rsidR="00CC0A7E" w:rsidRPr="005A18FD" w:rsidRDefault="00CC0A7E" w:rsidP="00570659">
      <w:pPr>
        <w:jc w:val="center"/>
      </w:pPr>
      <w:r>
        <w:t>Tabla 7. Coordenadas y cota</w:t>
      </w:r>
      <w:r w:rsidR="00570659">
        <w:t>s</w:t>
      </w:r>
      <w:r>
        <w:t xml:space="preserve"> de centroide</w:t>
      </w:r>
      <w:r w:rsidR="00570659">
        <w:t>s</w:t>
      </w:r>
      <w:r>
        <w:t xml:space="preserve"> </w:t>
      </w:r>
      <w:r w:rsidR="00570659">
        <w:t>en</w:t>
      </w:r>
      <w:r>
        <w:t xml:space="preserve"> </w:t>
      </w:r>
      <w:r w:rsidR="00570659">
        <w:t>sub</w:t>
      </w:r>
      <w:r>
        <w:t>cuencas</w:t>
      </w:r>
    </w:p>
    <w:tbl>
      <w:tblPr>
        <w:tblStyle w:val="TableGrid"/>
        <w:tblW w:w="6828" w:type="dxa"/>
        <w:jc w:val="center"/>
        <w:tblLook w:val="04A0" w:firstRow="1" w:lastRow="0" w:firstColumn="1" w:lastColumn="0" w:noHBand="0" w:noVBand="1"/>
      </w:tblPr>
      <w:tblGrid>
        <w:gridCol w:w="1237"/>
        <w:gridCol w:w="1701"/>
        <w:gridCol w:w="1945"/>
        <w:gridCol w:w="1945"/>
      </w:tblGrid>
      <w:tr w:rsidR="008F7317" w:rsidRPr="005A18FD" w14:paraId="61A16BC4" w14:textId="77777777" w:rsidTr="00512F4F">
        <w:trPr>
          <w:trHeight w:val="284"/>
          <w:tblHeader/>
          <w:jc w:val="center"/>
        </w:trPr>
        <w:tc>
          <w:tcPr>
            <w:tcW w:w="1237" w:type="dxa"/>
            <w:shd w:val="clear" w:color="auto" w:fill="D9D9D9" w:themeFill="background1" w:themeFillShade="D9"/>
            <w:vAlign w:val="center"/>
          </w:tcPr>
          <w:p w14:paraId="66E9A242" w14:textId="77777777" w:rsidR="008F7317" w:rsidRPr="005A18FD" w:rsidRDefault="008F7317" w:rsidP="00512F4F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Name</w:t>
            </w:r>
          </w:p>
          <w:p w14:paraId="2C029A24" w14:textId="77777777" w:rsidR="008F7317" w:rsidRPr="005A18FD" w:rsidRDefault="008F7317" w:rsidP="00512F4F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Subcuenca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7AE01A96" w14:textId="0EF16842" w:rsidR="008F7317" w:rsidRPr="005A18FD" w:rsidRDefault="008F7317" w:rsidP="00512F4F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X</w:t>
            </w:r>
            <w:r w:rsidR="00F03925">
              <w:rPr>
                <w:lang w:val="es-CO"/>
              </w:rPr>
              <w:t xml:space="preserve">, </w:t>
            </w:r>
            <w:r w:rsidRPr="005A18FD">
              <w:rPr>
                <w:lang w:val="es-CO"/>
              </w:rPr>
              <w:t xml:space="preserve">m </w:t>
            </w:r>
            <w:r w:rsidR="00512F4F">
              <w:rPr>
                <w:lang w:val="es-CO"/>
              </w:rPr>
              <w:t>centroide</w:t>
            </w:r>
          </w:p>
        </w:tc>
        <w:tc>
          <w:tcPr>
            <w:tcW w:w="1945" w:type="dxa"/>
            <w:shd w:val="clear" w:color="auto" w:fill="D9D9D9" w:themeFill="background1" w:themeFillShade="D9"/>
            <w:vAlign w:val="center"/>
          </w:tcPr>
          <w:p w14:paraId="0268DF96" w14:textId="004220B2" w:rsidR="008F7317" w:rsidRPr="005A18FD" w:rsidRDefault="008F7317" w:rsidP="00512F4F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Y</w:t>
            </w:r>
            <w:r w:rsidR="00F03925">
              <w:rPr>
                <w:lang w:val="es-CO"/>
              </w:rPr>
              <w:t xml:space="preserve">, </w:t>
            </w:r>
            <w:r w:rsidRPr="005A18FD">
              <w:rPr>
                <w:lang w:val="es-CO"/>
              </w:rPr>
              <w:t xml:space="preserve">m </w:t>
            </w:r>
            <w:r w:rsidR="00512F4F">
              <w:rPr>
                <w:lang w:val="es-CO"/>
              </w:rPr>
              <w:t>centroide</w:t>
            </w:r>
          </w:p>
        </w:tc>
        <w:tc>
          <w:tcPr>
            <w:tcW w:w="1945" w:type="dxa"/>
            <w:shd w:val="clear" w:color="auto" w:fill="D9D9D9" w:themeFill="background1" w:themeFillShade="D9"/>
            <w:vAlign w:val="center"/>
          </w:tcPr>
          <w:p w14:paraId="0C5630F9" w14:textId="13335D50" w:rsidR="008F7317" w:rsidRPr="005A18FD" w:rsidRDefault="008F7317" w:rsidP="00512F4F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Z – Cota</w:t>
            </w:r>
            <w:r w:rsidR="00F03925">
              <w:rPr>
                <w:lang w:val="es-CO"/>
              </w:rPr>
              <w:t xml:space="preserve">, </w:t>
            </w:r>
            <w:r w:rsidRPr="005A18FD">
              <w:rPr>
                <w:lang w:val="es-CO"/>
              </w:rPr>
              <w:t>m</w:t>
            </w:r>
            <w:r w:rsidR="00F03925">
              <w:rPr>
                <w:lang w:val="es-CO"/>
              </w:rPr>
              <w:t xml:space="preserve"> </w:t>
            </w:r>
            <w:r w:rsidR="00512F4F">
              <w:rPr>
                <w:lang w:val="es-CO"/>
              </w:rPr>
              <w:t>centroide</w:t>
            </w:r>
          </w:p>
        </w:tc>
      </w:tr>
      <w:tr w:rsidR="008F7317" w:rsidRPr="005A18FD" w14:paraId="19B0DDD4" w14:textId="77777777" w:rsidTr="00512F4F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08B02E97" w14:textId="77777777" w:rsidR="008F7317" w:rsidRPr="005A18FD" w:rsidRDefault="008F7317" w:rsidP="00512F4F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69F80CBA" w14:textId="77777777" w:rsidR="008F7317" w:rsidRPr="005A18FD" w:rsidRDefault="008F7317" w:rsidP="00512F4F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6C0D2C69" w14:textId="77777777" w:rsidR="008F7317" w:rsidRPr="005A18FD" w:rsidRDefault="008F7317" w:rsidP="00512F4F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506DA71D" w14:textId="77777777" w:rsidR="008F7317" w:rsidRPr="005A18FD" w:rsidRDefault="008F7317" w:rsidP="00512F4F">
            <w:pPr>
              <w:jc w:val="center"/>
              <w:rPr>
                <w:lang w:val="es-CO"/>
              </w:rPr>
            </w:pPr>
          </w:p>
        </w:tc>
      </w:tr>
      <w:tr w:rsidR="008F7317" w:rsidRPr="005A18FD" w14:paraId="1250F852" w14:textId="77777777" w:rsidTr="00512F4F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313ABCC6" w14:textId="77777777" w:rsidR="008F7317" w:rsidRPr="005A18FD" w:rsidRDefault="008F7317" w:rsidP="00512F4F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3568B898" w14:textId="77777777" w:rsidR="008F7317" w:rsidRPr="005A18FD" w:rsidRDefault="008F7317" w:rsidP="00512F4F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0D7E6FB2" w14:textId="77777777" w:rsidR="008F7317" w:rsidRPr="005A18FD" w:rsidRDefault="008F7317" w:rsidP="00512F4F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468FB649" w14:textId="77777777" w:rsidR="008F7317" w:rsidRPr="005A18FD" w:rsidRDefault="008F7317" w:rsidP="00512F4F">
            <w:pPr>
              <w:jc w:val="center"/>
              <w:rPr>
                <w:lang w:val="es-CO"/>
              </w:rPr>
            </w:pPr>
          </w:p>
        </w:tc>
      </w:tr>
      <w:tr w:rsidR="008F7317" w:rsidRPr="005A18FD" w14:paraId="44844D40" w14:textId="77777777" w:rsidTr="00512F4F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4753278C" w14:textId="77777777" w:rsidR="008F7317" w:rsidRPr="005A18FD" w:rsidRDefault="008F7317" w:rsidP="00512F4F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5C2103D1" w14:textId="77777777" w:rsidR="008F7317" w:rsidRPr="005A18FD" w:rsidRDefault="008F7317" w:rsidP="00512F4F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799C6095" w14:textId="77777777" w:rsidR="008F7317" w:rsidRPr="005A18FD" w:rsidRDefault="008F7317" w:rsidP="00512F4F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7F323766" w14:textId="77777777" w:rsidR="008F7317" w:rsidRPr="005A18FD" w:rsidRDefault="008F7317" w:rsidP="00512F4F">
            <w:pPr>
              <w:jc w:val="center"/>
              <w:rPr>
                <w:lang w:val="es-CO"/>
              </w:rPr>
            </w:pPr>
          </w:p>
        </w:tc>
      </w:tr>
      <w:tr w:rsidR="008F7317" w:rsidRPr="005A18FD" w14:paraId="0B5BD240" w14:textId="77777777" w:rsidTr="00512F4F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22945A35" w14:textId="77777777" w:rsidR="008F7317" w:rsidRPr="005A18FD" w:rsidRDefault="008F7317" w:rsidP="00512F4F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30556172" w14:textId="77777777" w:rsidR="008F7317" w:rsidRPr="005A18FD" w:rsidRDefault="008F7317" w:rsidP="00512F4F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5688231C" w14:textId="77777777" w:rsidR="008F7317" w:rsidRPr="005A18FD" w:rsidRDefault="008F7317" w:rsidP="00512F4F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3FB7DB10" w14:textId="77777777" w:rsidR="008F7317" w:rsidRPr="005A18FD" w:rsidRDefault="008F7317" w:rsidP="00512F4F">
            <w:pPr>
              <w:jc w:val="center"/>
              <w:rPr>
                <w:lang w:val="es-CO"/>
              </w:rPr>
            </w:pPr>
          </w:p>
        </w:tc>
      </w:tr>
      <w:tr w:rsidR="008F7317" w:rsidRPr="005A18FD" w14:paraId="3CCB751F" w14:textId="77777777" w:rsidTr="00512F4F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5C9DA821" w14:textId="77777777" w:rsidR="008F7317" w:rsidRPr="005A18FD" w:rsidRDefault="008F7317" w:rsidP="00512F4F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2747F3C0" w14:textId="77777777" w:rsidR="008F7317" w:rsidRPr="005A18FD" w:rsidRDefault="008F7317" w:rsidP="00512F4F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0E5EC699" w14:textId="77777777" w:rsidR="008F7317" w:rsidRPr="005A18FD" w:rsidRDefault="008F7317" w:rsidP="00512F4F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64F597BF" w14:textId="77777777" w:rsidR="008F7317" w:rsidRPr="005A18FD" w:rsidRDefault="008F7317" w:rsidP="00512F4F">
            <w:pPr>
              <w:jc w:val="center"/>
              <w:rPr>
                <w:lang w:val="es-CO"/>
              </w:rPr>
            </w:pPr>
          </w:p>
        </w:tc>
      </w:tr>
      <w:tr w:rsidR="008F7317" w:rsidRPr="005A18FD" w14:paraId="183C42A1" w14:textId="77777777" w:rsidTr="00512F4F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6458EDF7" w14:textId="77777777" w:rsidR="008F7317" w:rsidRPr="005A18FD" w:rsidRDefault="008F7317" w:rsidP="00512F4F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42AE166A" w14:textId="77777777" w:rsidR="008F7317" w:rsidRPr="005A18FD" w:rsidRDefault="008F7317" w:rsidP="00512F4F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2B9EB9C0" w14:textId="77777777" w:rsidR="008F7317" w:rsidRPr="005A18FD" w:rsidRDefault="008F7317" w:rsidP="00512F4F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0348BB0B" w14:textId="77777777" w:rsidR="008F7317" w:rsidRPr="005A18FD" w:rsidRDefault="008F7317" w:rsidP="00512F4F">
            <w:pPr>
              <w:jc w:val="center"/>
              <w:rPr>
                <w:lang w:val="es-CO"/>
              </w:rPr>
            </w:pPr>
          </w:p>
        </w:tc>
      </w:tr>
      <w:tr w:rsidR="00B91E30" w:rsidRPr="005A18FD" w14:paraId="31F66468" w14:textId="77777777" w:rsidTr="00512F4F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3B32E4EE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2A855B00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5900CEFD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0F119E66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</w:tr>
      <w:tr w:rsidR="00B91E30" w:rsidRPr="005A18FD" w14:paraId="0FA7FDE8" w14:textId="77777777" w:rsidTr="00512F4F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7845ACC2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24018C0F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6A66DF68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07958F52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</w:tr>
      <w:tr w:rsidR="00B91E30" w:rsidRPr="005A18FD" w14:paraId="60DBF5D0" w14:textId="77777777" w:rsidTr="00512F4F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27BF9B39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7CB29340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69C7EB45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35999AFF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</w:tr>
      <w:tr w:rsidR="00B91E30" w:rsidRPr="005A18FD" w14:paraId="5ED54CDE" w14:textId="77777777" w:rsidTr="00512F4F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3EDA4F80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5828AFB9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2BEA3E53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5465C221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</w:tr>
      <w:tr w:rsidR="00B91E30" w:rsidRPr="005A18FD" w14:paraId="1F0781C0" w14:textId="77777777" w:rsidTr="00512F4F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02B8AD5F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01DFB9C8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7EE6DDD5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79D943B5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</w:tr>
      <w:tr w:rsidR="00B91E30" w:rsidRPr="005A18FD" w14:paraId="433AAD96" w14:textId="77777777" w:rsidTr="00512F4F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3DD26B12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4C625413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73404221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0335D50B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</w:tr>
      <w:tr w:rsidR="00B91E30" w:rsidRPr="005A18FD" w14:paraId="6E2C7707" w14:textId="77777777" w:rsidTr="00512F4F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063CAF99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61292200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020A344B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5C84D000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</w:tr>
      <w:tr w:rsidR="00B91E30" w:rsidRPr="005A18FD" w14:paraId="5B5B47AB" w14:textId="77777777" w:rsidTr="00512F4F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2C26D77E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6925CBE5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6A0C0933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6AC9D0C7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</w:tr>
      <w:tr w:rsidR="00B91E30" w:rsidRPr="005A18FD" w14:paraId="7F86C281" w14:textId="77777777" w:rsidTr="00512F4F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747D7CFA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0D306A99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15763917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7378E219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</w:tr>
      <w:tr w:rsidR="008F7317" w:rsidRPr="005A18FD" w14:paraId="72FDB491" w14:textId="77777777" w:rsidTr="00512F4F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5AD4E5B8" w14:textId="77777777" w:rsidR="008F7317" w:rsidRPr="005A18FD" w:rsidRDefault="008F7317" w:rsidP="00512F4F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347D9C69" w14:textId="77777777" w:rsidR="008F7317" w:rsidRPr="005A18FD" w:rsidRDefault="008F7317" w:rsidP="00512F4F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51E63672" w14:textId="77777777" w:rsidR="008F7317" w:rsidRPr="005A18FD" w:rsidRDefault="008F7317" w:rsidP="00512F4F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07C38623" w14:textId="77777777" w:rsidR="008F7317" w:rsidRPr="005A18FD" w:rsidRDefault="008F7317" w:rsidP="00512F4F">
            <w:pPr>
              <w:jc w:val="center"/>
              <w:rPr>
                <w:lang w:val="es-CO"/>
              </w:rPr>
            </w:pPr>
          </w:p>
        </w:tc>
      </w:tr>
      <w:tr w:rsidR="008F7317" w:rsidRPr="005A18FD" w14:paraId="595B0C54" w14:textId="77777777" w:rsidTr="00512F4F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0A05264D" w14:textId="77777777" w:rsidR="008F7317" w:rsidRPr="005A18FD" w:rsidRDefault="008F7317" w:rsidP="00512F4F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029B02C3" w14:textId="77777777" w:rsidR="008F7317" w:rsidRPr="005A18FD" w:rsidRDefault="008F7317" w:rsidP="00512F4F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0FC59B74" w14:textId="77777777" w:rsidR="008F7317" w:rsidRPr="005A18FD" w:rsidRDefault="008F7317" w:rsidP="00512F4F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2AE975DB" w14:textId="77777777" w:rsidR="008F7317" w:rsidRPr="005A18FD" w:rsidRDefault="008F7317" w:rsidP="00512F4F">
            <w:pPr>
              <w:jc w:val="center"/>
              <w:rPr>
                <w:lang w:val="es-CO"/>
              </w:rPr>
            </w:pPr>
          </w:p>
        </w:tc>
      </w:tr>
      <w:tr w:rsidR="008F7317" w:rsidRPr="005A18FD" w14:paraId="13BB1B7B" w14:textId="77777777" w:rsidTr="00512F4F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14F4CE15" w14:textId="77777777" w:rsidR="008F7317" w:rsidRPr="005A18FD" w:rsidRDefault="008F7317" w:rsidP="00512F4F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0E92ADC2" w14:textId="77777777" w:rsidR="008F7317" w:rsidRPr="005A18FD" w:rsidRDefault="008F7317" w:rsidP="00512F4F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2C20B2CF" w14:textId="77777777" w:rsidR="008F7317" w:rsidRPr="005A18FD" w:rsidRDefault="008F7317" w:rsidP="00512F4F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7D78860A" w14:textId="77777777" w:rsidR="008F7317" w:rsidRPr="005A18FD" w:rsidRDefault="008F7317" w:rsidP="00512F4F">
            <w:pPr>
              <w:jc w:val="center"/>
              <w:rPr>
                <w:lang w:val="es-CO"/>
              </w:rPr>
            </w:pPr>
          </w:p>
        </w:tc>
      </w:tr>
      <w:tr w:rsidR="00B91E30" w:rsidRPr="005A18FD" w14:paraId="483C28F8" w14:textId="77777777" w:rsidTr="00512F4F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213D9593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529FEB63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5C161DA3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577BECE6" w14:textId="77777777" w:rsidR="00B91E30" w:rsidRPr="005A18FD" w:rsidRDefault="00B91E30" w:rsidP="00512F4F">
            <w:pPr>
              <w:jc w:val="center"/>
              <w:rPr>
                <w:lang w:val="es-CO"/>
              </w:rPr>
            </w:pPr>
          </w:p>
        </w:tc>
      </w:tr>
    </w:tbl>
    <w:p w14:paraId="0C19FC41" w14:textId="77777777" w:rsidR="008F7317" w:rsidRDefault="008F7317" w:rsidP="008F7317">
      <w:pPr>
        <w:rPr>
          <w:lang w:val="es-CO"/>
        </w:rPr>
      </w:pPr>
    </w:p>
    <w:p w14:paraId="40E2A81F" w14:textId="5BF8ABE2" w:rsidR="00A868E6" w:rsidRPr="00A868E6" w:rsidRDefault="004E3894" w:rsidP="00A868E6">
      <w:pPr>
        <w:pStyle w:val="Heading1"/>
      </w:pPr>
      <w:bookmarkStart w:id="11" w:name="_Toc88118099"/>
      <w:r>
        <w:t>8</w:t>
      </w:r>
      <w:r w:rsidR="00890506">
        <w:t xml:space="preserve">. </w:t>
      </w:r>
      <w:r w:rsidR="00600353" w:rsidRPr="00A868E6">
        <w:t>Parámetros para tránsito hidrológico</w:t>
      </w:r>
      <w:r w:rsidR="00A52DA9">
        <w:t xml:space="preserve"> en drenajes</w:t>
      </w:r>
      <w:bookmarkEnd w:id="11"/>
    </w:p>
    <w:p w14:paraId="52588CCB" w14:textId="77777777" w:rsidR="00A868E6" w:rsidRPr="005A18FD" w:rsidRDefault="00A868E6" w:rsidP="00A868E6">
      <w:pPr>
        <w:jc w:val="left"/>
        <w:rPr>
          <w:u w:val="single"/>
        </w:rPr>
      </w:pPr>
    </w:p>
    <w:p w14:paraId="2A1E384A" w14:textId="77777777" w:rsidR="00A868E6" w:rsidRPr="005A18FD" w:rsidRDefault="00A868E6" w:rsidP="00A868E6">
      <w:pPr>
        <w:jc w:val="left"/>
      </w:pPr>
      <w:r w:rsidRPr="005A18FD">
        <w:t>Para el desarrollo del tránsito hidrológico utilice el Método de Muskingum y siga las siguientes directrices:</w:t>
      </w:r>
    </w:p>
    <w:p w14:paraId="646241FA" w14:textId="77777777" w:rsidR="00A868E6" w:rsidRPr="005A18FD" w:rsidRDefault="00A868E6" w:rsidP="00A868E6"/>
    <w:p w14:paraId="2889FE85" w14:textId="1D2691ED" w:rsidR="00A868E6" w:rsidRDefault="00A868E6" w:rsidP="00320241">
      <w:pPr>
        <w:pStyle w:val="ListParagraph"/>
        <w:numPr>
          <w:ilvl w:val="0"/>
          <w:numId w:val="1"/>
        </w:numPr>
      </w:pPr>
      <w:r w:rsidRPr="00A868E6">
        <w:t>Para determinar el valor de k (</w:t>
      </w:r>
      <w:proofErr w:type="spellStart"/>
      <w:r w:rsidRPr="00A868E6">
        <w:t>hr</w:t>
      </w:r>
      <w:proofErr w:type="spellEnd"/>
      <w:r w:rsidRPr="00A868E6">
        <w:t xml:space="preserve">) o el tiempo de recorrido de la onda: divida la longitud de cada tramo con tránsito entre una celeridad media de 2 m/s * 3600 segundos para obtener el valor en horas. L/(C*3600) </w:t>
      </w:r>
    </w:p>
    <w:p w14:paraId="6BB8EE89" w14:textId="77777777" w:rsidR="00A868E6" w:rsidRPr="00A868E6" w:rsidRDefault="00A868E6" w:rsidP="00A868E6">
      <w:pPr>
        <w:pStyle w:val="ListParagraph"/>
      </w:pPr>
    </w:p>
    <w:p w14:paraId="50F600F8" w14:textId="30A3FBE0" w:rsidR="00A868E6" w:rsidRDefault="00A868E6" w:rsidP="00320241">
      <w:pPr>
        <w:pStyle w:val="ListParagraph"/>
        <w:numPr>
          <w:ilvl w:val="0"/>
          <w:numId w:val="1"/>
        </w:numPr>
      </w:pPr>
      <w:r w:rsidRPr="00A868E6">
        <w:t xml:space="preserve">Utilice en x o factor de atenuación de la onda 0.12 </w:t>
      </w:r>
    </w:p>
    <w:p w14:paraId="632E154F" w14:textId="77777777" w:rsidR="00A868E6" w:rsidRPr="00A868E6" w:rsidRDefault="00A868E6" w:rsidP="00A868E6">
      <w:pPr>
        <w:pStyle w:val="ListParagraph"/>
      </w:pPr>
    </w:p>
    <w:p w14:paraId="088FFCF8" w14:textId="77777777" w:rsidR="00A868E6" w:rsidRPr="00A868E6" w:rsidRDefault="00A868E6" w:rsidP="00320241">
      <w:pPr>
        <w:pStyle w:val="ListParagraph"/>
        <w:numPr>
          <w:ilvl w:val="0"/>
          <w:numId w:val="1"/>
        </w:numPr>
      </w:pPr>
      <w:r w:rsidRPr="00A868E6">
        <w:t xml:space="preserve">Para el número de tramos tome el valor calculado de k y multiplíquelo por 60. En ningún caso podrá ser inferior a 1 o mayor a 99 tramos. </w:t>
      </w:r>
    </w:p>
    <w:p w14:paraId="16E86587" w14:textId="77777777" w:rsidR="00A868E6" w:rsidRPr="005A18FD" w:rsidRDefault="00A868E6" w:rsidP="00A868E6"/>
    <w:p w14:paraId="6C8B9EB1" w14:textId="5432D469" w:rsidR="00A868E6" w:rsidRPr="005A18FD" w:rsidRDefault="00A868E6" w:rsidP="00A868E6">
      <w:r w:rsidRPr="005A18FD">
        <w:t xml:space="preserve">Para los drenajes con tránsito </w:t>
      </w:r>
      <w:r w:rsidR="00E43991">
        <w:t xml:space="preserve">hidrológico, </w:t>
      </w:r>
      <w:r w:rsidRPr="005A18FD">
        <w:t xml:space="preserve">especifique en la tabla </w:t>
      </w:r>
      <w:r w:rsidR="00A52DA9">
        <w:t>8</w:t>
      </w:r>
      <w:r w:rsidR="005A0B00">
        <w:t>,</w:t>
      </w:r>
      <w:r w:rsidR="00A52DA9">
        <w:t xml:space="preserve"> </w:t>
      </w:r>
      <w:r w:rsidRPr="005A18FD">
        <w:t>los valores correspondientes a los parámetros de Muskingum. Ordene la tabla por el campo Name.</w:t>
      </w:r>
      <w:r w:rsidR="00717306">
        <w:t xml:space="preserve"> </w:t>
      </w:r>
      <w:r w:rsidR="00717306" w:rsidRPr="00717306">
        <w:t>En el documento soporte de desarrollo, incluya capturas de pantalla del calculador de campo y las expresiones utilizadas</w:t>
      </w:r>
      <w:r w:rsidR="00717306">
        <w:t>.</w:t>
      </w:r>
    </w:p>
    <w:p w14:paraId="4353E469" w14:textId="6A61CE5D" w:rsidR="00A868E6" w:rsidRDefault="00A868E6" w:rsidP="00A868E6"/>
    <w:p w14:paraId="4536BEF2" w14:textId="1B6E9C9E" w:rsidR="00A52DA9" w:rsidRPr="005A18FD" w:rsidRDefault="00A52DA9" w:rsidP="00A52DA9">
      <w:pPr>
        <w:jc w:val="center"/>
      </w:pPr>
      <w:r>
        <w:t>Tabla 8. Parámetros para tránsito hidrológico en drenajes</w:t>
      </w:r>
    </w:p>
    <w:tbl>
      <w:tblPr>
        <w:tblStyle w:val="TableGrid"/>
        <w:tblW w:w="5299" w:type="dxa"/>
        <w:jc w:val="center"/>
        <w:tblLook w:val="04A0" w:firstRow="1" w:lastRow="0" w:firstColumn="1" w:lastColumn="0" w:noHBand="0" w:noVBand="1"/>
      </w:tblPr>
      <w:tblGrid>
        <w:gridCol w:w="1378"/>
        <w:gridCol w:w="1323"/>
        <w:gridCol w:w="1312"/>
        <w:gridCol w:w="1286"/>
      </w:tblGrid>
      <w:tr w:rsidR="00A868E6" w:rsidRPr="005A18FD" w14:paraId="75D82324" w14:textId="77777777" w:rsidTr="00126242">
        <w:trPr>
          <w:trHeight w:val="284"/>
          <w:tblHeader/>
          <w:jc w:val="center"/>
        </w:trPr>
        <w:tc>
          <w:tcPr>
            <w:tcW w:w="1378" w:type="dxa"/>
            <w:shd w:val="clear" w:color="auto" w:fill="D9D9D9" w:themeFill="background1" w:themeFillShade="D9"/>
            <w:vAlign w:val="center"/>
          </w:tcPr>
          <w:p w14:paraId="046E7095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Name</w:t>
            </w:r>
          </w:p>
          <w:p w14:paraId="1BE1AED7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Drenaje</w:t>
            </w:r>
          </w:p>
        </w:tc>
        <w:tc>
          <w:tcPr>
            <w:tcW w:w="1323" w:type="dxa"/>
            <w:shd w:val="clear" w:color="auto" w:fill="D9D9D9" w:themeFill="background1" w:themeFillShade="D9"/>
            <w:vAlign w:val="center"/>
          </w:tcPr>
          <w:p w14:paraId="3BFD361D" w14:textId="45E3B073" w:rsidR="00A868E6" w:rsidRPr="005A18FD" w:rsidRDefault="00A868E6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K</w:t>
            </w:r>
            <w:r w:rsidR="00F03925">
              <w:rPr>
                <w:lang w:val="es-CO"/>
              </w:rPr>
              <w:t xml:space="preserve">, </w:t>
            </w:r>
            <w:proofErr w:type="spellStart"/>
            <w:r w:rsidRPr="005A18FD">
              <w:rPr>
                <w:lang w:val="es-CO"/>
              </w:rPr>
              <w:t>hr</w:t>
            </w:r>
            <w:proofErr w:type="spellEnd"/>
          </w:p>
        </w:tc>
        <w:tc>
          <w:tcPr>
            <w:tcW w:w="1312" w:type="dxa"/>
            <w:shd w:val="clear" w:color="auto" w:fill="D9D9D9" w:themeFill="background1" w:themeFillShade="D9"/>
            <w:vAlign w:val="center"/>
          </w:tcPr>
          <w:p w14:paraId="7C11BF5D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 xml:space="preserve">X </w:t>
            </w:r>
            <w:r w:rsidRPr="005A18FD">
              <w:rPr>
                <w:sz w:val="16"/>
                <w:lang w:val="es-CO"/>
              </w:rPr>
              <w:t>(adimensional)</w:t>
            </w:r>
          </w:p>
        </w:tc>
        <w:tc>
          <w:tcPr>
            <w:tcW w:w="1286" w:type="dxa"/>
            <w:shd w:val="clear" w:color="auto" w:fill="D9D9D9" w:themeFill="background1" w:themeFillShade="D9"/>
          </w:tcPr>
          <w:p w14:paraId="4FE741E7" w14:textId="040759B0" w:rsidR="00A868E6" w:rsidRPr="005A18FD" w:rsidRDefault="00A868E6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Número de tramos</w:t>
            </w:r>
            <w:r w:rsidR="00F03925">
              <w:rPr>
                <w:lang w:val="es-CO"/>
              </w:rPr>
              <w:t xml:space="preserve">, </w:t>
            </w:r>
            <w:r w:rsidRPr="005A18FD">
              <w:rPr>
                <w:lang w:val="es-CO"/>
              </w:rPr>
              <w:t>m</w:t>
            </w:r>
          </w:p>
        </w:tc>
      </w:tr>
      <w:tr w:rsidR="00A868E6" w:rsidRPr="005A18FD" w14:paraId="4512DCF0" w14:textId="77777777" w:rsidTr="00126242">
        <w:trPr>
          <w:trHeight w:val="284"/>
          <w:jc w:val="center"/>
        </w:trPr>
        <w:tc>
          <w:tcPr>
            <w:tcW w:w="1378" w:type="dxa"/>
            <w:shd w:val="clear" w:color="auto" w:fill="66FFFF"/>
            <w:vAlign w:val="center"/>
          </w:tcPr>
          <w:p w14:paraId="7FC90F50" w14:textId="77777777" w:rsidR="00A868E6" w:rsidRPr="005A18FD" w:rsidRDefault="00A868E6" w:rsidP="00126242">
            <w:pPr>
              <w:jc w:val="center"/>
            </w:pPr>
          </w:p>
        </w:tc>
        <w:tc>
          <w:tcPr>
            <w:tcW w:w="1323" w:type="dxa"/>
            <w:shd w:val="clear" w:color="auto" w:fill="66FFFF"/>
            <w:vAlign w:val="center"/>
          </w:tcPr>
          <w:p w14:paraId="5F5D7E5A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312" w:type="dxa"/>
          </w:tcPr>
          <w:p w14:paraId="20C51A24" w14:textId="77777777" w:rsidR="00A868E6" w:rsidRPr="005A18FD" w:rsidRDefault="00A868E6" w:rsidP="00126242">
            <w:pPr>
              <w:jc w:val="center"/>
            </w:pPr>
            <w:r w:rsidRPr="005A18FD">
              <w:rPr>
                <w:lang w:val="es-CO"/>
              </w:rPr>
              <w:t>0.12</w:t>
            </w:r>
          </w:p>
        </w:tc>
        <w:tc>
          <w:tcPr>
            <w:tcW w:w="1286" w:type="dxa"/>
            <w:shd w:val="clear" w:color="auto" w:fill="66FFFF"/>
          </w:tcPr>
          <w:p w14:paraId="44888994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</w:tr>
      <w:tr w:rsidR="00A868E6" w:rsidRPr="005A18FD" w14:paraId="1FBA97FF" w14:textId="77777777" w:rsidTr="00126242">
        <w:trPr>
          <w:trHeight w:val="284"/>
          <w:jc w:val="center"/>
        </w:trPr>
        <w:tc>
          <w:tcPr>
            <w:tcW w:w="1378" w:type="dxa"/>
            <w:shd w:val="clear" w:color="auto" w:fill="66FFFF"/>
            <w:vAlign w:val="center"/>
          </w:tcPr>
          <w:p w14:paraId="7FB2CBC9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323" w:type="dxa"/>
            <w:shd w:val="clear" w:color="auto" w:fill="66FFFF"/>
            <w:vAlign w:val="center"/>
          </w:tcPr>
          <w:p w14:paraId="0940CDBE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312" w:type="dxa"/>
          </w:tcPr>
          <w:p w14:paraId="16219EE9" w14:textId="77777777" w:rsidR="00A868E6" w:rsidRPr="005A18FD" w:rsidRDefault="00A868E6" w:rsidP="00126242">
            <w:pPr>
              <w:jc w:val="center"/>
            </w:pPr>
            <w:r w:rsidRPr="005A18FD">
              <w:rPr>
                <w:lang w:val="es-CO"/>
              </w:rPr>
              <w:t>0.12</w:t>
            </w:r>
          </w:p>
        </w:tc>
        <w:tc>
          <w:tcPr>
            <w:tcW w:w="1286" w:type="dxa"/>
            <w:shd w:val="clear" w:color="auto" w:fill="66FFFF"/>
          </w:tcPr>
          <w:p w14:paraId="22D9FC8E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</w:tr>
      <w:tr w:rsidR="00A868E6" w:rsidRPr="005A18FD" w14:paraId="7F61CFAB" w14:textId="77777777" w:rsidTr="00126242">
        <w:trPr>
          <w:trHeight w:val="284"/>
          <w:jc w:val="center"/>
        </w:trPr>
        <w:tc>
          <w:tcPr>
            <w:tcW w:w="1378" w:type="dxa"/>
            <w:shd w:val="clear" w:color="auto" w:fill="66FFFF"/>
            <w:vAlign w:val="center"/>
          </w:tcPr>
          <w:p w14:paraId="5465E541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323" w:type="dxa"/>
            <w:shd w:val="clear" w:color="auto" w:fill="66FFFF"/>
            <w:vAlign w:val="center"/>
          </w:tcPr>
          <w:p w14:paraId="6418E3B9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312" w:type="dxa"/>
          </w:tcPr>
          <w:p w14:paraId="29E52CBD" w14:textId="77777777" w:rsidR="00A868E6" w:rsidRPr="005A18FD" w:rsidRDefault="00A868E6" w:rsidP="00126242">
            <w:pPr>
              <w:jc w:val="center"/>
            </w:pPr>
            <w:r w:rsidRPr="005A18FD">
              <w:rPr>
                <w:lang w:val="es-CO"/>
              </w:rPr>
              <w:t>0.12</w:t>
            </w:r>
          </w:p>
        </w:tc>
        <w:tc>
          <w:tcPr>
            <w:tcW w:w="1286" w:type="dxa"/>
            <w:shd w:val="clear" w:color="auto" w:fill="66FFFF"/>
          </w:tcPr>
          <w:p w14:paraId="57F22427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</w:tr>
      <w:tr w:rsidR="00A868E6" w:rsidRPr="005A18FD" w14:paraId="2E79C3FE" w14:textId="77777777" w:rsidTr="00126242">
        <w:trPr>
          <w:trHeight w:val="284"/>
          <w:jc w:val="center"/>
        </w:trPr>
        <w:tc>
          <w:tcPr>
            <w:tcW w:w="1378" w:type="dxa"/>
            <w:shd w:val="clear" w:color="auto" w:fill="66FFFF"/>
            <w:vAlign w:val="center"/>
          </w:tcPr>
          <w:p w14:paraId="6668DBB7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323" w:type="dxa"/>
            <w:shd w:val="clear" w:color="auto" w:fill="66FFFF"/>
            <w:vAlign w:val="center"/>
          </w:tcPr>
          <w:p w14:paraId="5FC1DA6A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312" w:type="dxa"/>
          </w:tcPr>
          <w:p w14:paraId="2AE4F3AB" w14:textId="77777777" w:rsidR="00A868E6" w:rsidRPr="005A18FD" w:rsidRDefault="00A868E6" w:rsidP="00126242">
            <w:pPr>
              <w:jc w:val="center"/>
            </w:pPr>
            <w:r w:rsidRPr="005A18FD">
              <w:rPr>
                <w:lang w:val="es-CO"/>
              </w:rPr>
              <w:t>0.12</w:t>
            </w:r>
          </w:p>
        </w:tc>
        <w:tc>
          <w:tcPr>
            <w:tcW w:w="1286" w:type="dxa"/>
            <w:shd w:val="clear" w:color="auto" w:fill="66FFFF"/>
          </w:tcPr>
          <w:p w14:paraId="2C64B4D3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</w:tr>
      <w:tr w:rsidR="00A868E6" w:rsidRPr="005A18FD" w14:paraId="431E273F" w14:textId="77777777" w:rsidTr="00126242">
        <w:trPr>
          <w:trHeight w:val="284"/>
          <w:jc w:val="center"/>
        </w:trPr>
        <w:tc>
          <w:tcPr>
            <w:tcW w:w="1378" w:type="dxa"/>
            <w:shd w:val="clear" w:color="auto" w:fill="66FFFF"/>
            <w:vAlign w:val="center"/>
          </w:tcPr>
          <w:p w14:paraId="1060A9BD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323" w:type="dxa"/>
            <w:shd w:val="clear" w:color="auto" w:fill="66FFFF"/>
            <w:vAlign w:val="center"/>
          </w:tcPr>
          <w:p w14:paraId="675C6F8E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312" w:type="dxa"/>
          </w:tcPr>
          <w:p w14:paraId="603087C1" w14:textId="77777777" w:rsidR="00A868E6" w:rsidRPr="005A18FD" w:rsidRDefault="00A868E6" w:rsidP="00126242">
            <w:pPr>
              <w:jc w:val="center"/>
            </w:pPr>
            <w:r w:rsidRPr="005A18FD">
              <w:rPr>
                <w:lang w:val="es-CO"/>
              </w:rPr>
              <w:t>0.12</w:t>
            </w:r>
          </w:p>
        </w:tc>
        <w:tc>
          <w:tcPr>
            <w:tcW w:w="1286" w:type="dxa"/>
            <w:shd w:val="clear" w:color="auto" w:fill="66FFFF"/>
          </w:tcPr>
          <w:p w14:paraId="40D4E9E7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</w:tr>
      <w:tr w:rsidR="00A868E6" w:rsidRPr="005A18FD" w14:paraId="716A0D65" w14:textId="77777777" w:rsidTr="00126242">
        <w:trPr>
          <w:trHeight w:val="284"/>
          <w:jc w:val="center"/>
        </w:trPr>
        <w:tc>
          <w:tcPr>
            <w:tcW w:w="1378" w:type="dxa"/>
            <w:shd w:val="clear" w:color="auto" w:fill="66FFFF"/>
            <w:vAlign w:val="center"/>
          </w:tcPr>
          <w:p w14:paraId="76D47E0A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323" w:type="dxa"/>
            <w:shd w:val="clear" w:color="auto" w:fill="66FFFF"/>
            <w:vAlign w:val="center"/>
          </w:tcPr>
          <w:p w14:paraId="50F443E3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312" w:type="dxa"/>
          </w:tcPr>
          <w:p w14:paraId="45DD37DA" w14:textId="77777777" w:rsidR="00A868E6" w:rsidRPr="005A18FD" w:rsidRDefault="00A868E6" w:rsidP="00126242">
            <w:pPr>
              <w:jc w:val="center"/>
            </w:pPr>
            <w:r w:rsidRPr="005A18FD">
              <w:rPr>
                <w:lang w:val="es-CO"/>
              </w:rPr>
              <w:t>0.12</w:t>
            </w:r>
          </w:p>
        </w:tc>
        <w:tc>
          <w:tcPr>
            <w:tcW w:w="1286" w:type="dxa"/>
            <w:shd w:val="clear" w:color="auto" w:fill="66FFFF"/>
          </w:tcPr>
          <w:p w14:paraId="52B47E9C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</w:tr>
      <w:tr w:rsidR="00A868E6" w:rsidRPr="005A18FD" w14:paraId="7C363698" w14:textId="77777777" w:rsidTr="00126242">
        <w:trPr>
          <w:trHeight w:val="284"/>
          <w:jc w:val="center"/>
        </w:trPr>
        <w:tc>
          <w:tcPr>
            <w:tcW w:w="1378" w:type="dxa"/>
            <w:shd w:val="clear" w:color="auto" w:fill="66FFFF"/>
            <w:vAlign w:val="center"/>
          </w:tcPr>
          <w:p w14:paraId="0C90DD05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323" w:type="dxa"/>
            <w:shd w:val="clear" w:color="auto" w:fill="66FFFF"/>
            <w:vAlign w:val="center"/>
          </w:tcPr>
          <w:p w14:paraId="2C7BD013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312" w:type="dxa"/>
          </w:tcPr>
          <w:p w14:paraId="24EA38C7" w14:textId="77777777" w:rsidR="00A868E6" w:rsidRPr="005A18FD" w:rsidRDefault="00A868E6" w:rsidP="00126242">
            <w:pPr>
              <w:jc w:val="center"/>
            </w:pPr>
            <w:r w:rsidRPr="005A18FD">
              <w:rPr>
                <w:lang w:val="es-CO"/>
              </w:rPr>
              <w:t>0.12</w:t>
            </w:r>
          </w:p>
        </w:tc>
        <w:tc>
          <w:tcPr>
            <w:tcW w:w="1286" w:type="dxa"/>
            <w:shd w:val="clear" w:color="auto" w:fill="66FFFF"/>
          </w:tcPr>
          <w:p w14:paraId="4890F5E5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</w:tr>
      <w:tr w:rsidR="00A868E6" w:rsidRPr="005A18FD" w14:paraId="7CE7C26B" w14:textId="77777777" w:rsidTr="00126242">
        <w:trPr>
          <w:trHeight w:val="284"/>
          <w:jc w:val="center"/>
        </w:trPr>
        <w:tc>
          <w:tcPr>
            <w:tcW w:w="1378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46D94E58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323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199F59D1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312" w:type="dxa"/>
            <w:tcBorders>
              <w:bottom w:val="single" w:sz="4" w:space="0" w:color="auto"/>
            </w:tcBorders>
          </w:tcPr>
          <w:p w14:paraId="11456438" w14:textId="77777777" w:rsidR="00A868E6" w:rsidRPr="005A18FD" w:rsidRDefault="00A868E6" w:rsidP="00126242">
            <w:pPr>
              <w:jc w:val="center"/>
            </w:pPr>
            <w:r w:rsidRPr="005A18FD">
              <w:rPr>
                <w:lang w:val="es-CO"/>
              </w:rPr>
              <w:t>0.12</w:t>
            </w:r>
          </w:p>
        </w:tc>
        <w:tc>
          <w:tcPr>
            <w:tcW w:w="1286" w:type="dxa"/>
            <w:shd w:val="clear" w:color="auto" w:fill="66FFFF"/>
          </w:tcPr>
          <w:p w14:paraId="2E228226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</w:tr>
      <w:tr w:rsidR="00B91E30" w:rsidRPr="005A18FD" w14:paraId="6453C9E2" w14:textId="77777777" w:rsidTr="00126242">
        <w:trPr>
          <w:trHeight w:val="284"/>
          <w:jc w:val="center"/>
        </w:trPr>
        <w:tc>
          <w:tcPr>
            <w:tcW w:w="1378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08ECB85E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323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7C69A3DE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312" w:type="dxa"/>
            <w:tcBorders>
              <w:bottom w:val="single" w:sz="4" w:space="0" w:color="auto"/>
            </w:tcBorders>
          </w:tcPr>
          <w:p w14:paraId="7BC084EA" w14:textId="02DA5738" w:rsidR="00B91E30" w:rsidRPr="005A18FD" w:rsidRDefault="00B91E30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0.12</w:t>
            </w:r>
          </w:p>
        </w:tc>
        <w:tc>
          <w:tcPr>
            <w:tcW w:w="1286" w:type="dxa"/>
            <w:shd w:val="clear" w:color="auto" w:fill="66FFFF"/>
          </w:tcPr>
          <w:p w14:paraId="23B7FC39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</w:tr>
      <w:tr w:rsidR="00B91E30" w:rsidRPr="005A18FD" w14:paraId="58A29AAB" w14:textId="77777777" w:rsidTr="00126242">
        <w:trPr>
          <w:trHeight w:val="284"/>
          <w:jc w:val="center"/>
        </w:trPr>
        <w:tc>
          <w:tcPr>
            <w:tcW w:w="1378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1514C7C3" w14:textId="711489C7" w:rsidR="00B91E30" w:rsidRPr="005A18FD" w:rsidRDefault="00B91E30" w:rsidP="00B91E30">
            <w:pPr>
              <w:jc w:val="center"/>
              <w:rPr>
                <w:lang w:val="es-CO"/>
              </w:rPr>
            </w:pPr>
          </w:p>
        </w:tc>
        <w:tc>
          <w:tcPr>
            <w:tcW w:w="1323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594049F9" w14:textId="77777777" w:rsidR="00B91E30" w:rsidRPr="005A18FD" w:rsidRDefault="00B91E30" w:rsidP="00B91E30">
            <w:pPr>
              <w:jc w:val="center"/>
              <w:rPr>
                <w:lang w:val="es-CO"/>
              </w:rPr>
            </w:pPr>
          </w:p>
        </w:tc>
        <w:tc>
          <w:tcPr>
            <w:tcW w:w="1312" w:type="dxa"/>
            <w:tcBorders>
              <w:bottom w:val="single" w:sz="4" w:space="0" w:color="auto"/>
            </w:tcBorders>
          </w:tcPr>
          <w:p w14:paraId="1262AFE6" w14:textId="7AADBC58" w:rsidR="00B91E30" w:rsidRPr="005A18FD" w:rsidRDefault="00B91E30" w:rsidP="00B91E30">
            <w:pPr>
              <w:jc w:val="center"/>
              <w:rPr>
                <w:lang w:val="es-CO"/>
              </w:rPr>
            </w:pPr>
            <w:r w:rsidRPr="0007251E">
              <w:rPr>
                <w:lang w:val="es-CO"/>
              </w:rPr>
              <w:t>0.12</w:t>
            </w:r>
          </w:p>
        </w:tc>
        <w:tc>
          <w:tcPr>
            <w:tcW w:w="1286" w:type="dxa"/>
            <w:shd w:val="clear" w:color="auto" w:fill="66FFFF"/>
          </w:tcPr>
          <w:p w14:paraId="6F02C73E" w14:textId="77777777" w:rsidR="00B91E30" w:rsidRPr="005A18FD" w:rsidRDefault="00B91E30" w:rsidP="00B91E30">
            <w:pPr>
              <w:jc w:val="center"/>
              <w:rPr>
                <w:lang w:val="es-CO"/>
              </w:rPr>
            </w:pPr>
          </w:p>
        </w:tc>
      </w:tr>
      <w:tr w:rsidR="00B91E30" w:rsidRPr="005A18FD" w14:paraId="4211426A" w14:textId="77777777" w:rsidTr="00126242">
        <w:trPr>
          <w:trHeight w:val="284"/>
          <w:jc w:val="center"/>
        </w:trPr>
        <w:tc>
          <w:tcPr>
            <w:tcW w:w="1378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4E67A00F" w14:textId="77777777" w:rsidR="00B91E30" w:rsidRPr="005A18FD" w:rsidRDefault="00B91E30" w:rsidP="00B91E30">
            <w:pPr>
              <w:jc w:val="center"/>
              <w:rPr>
                <w:lang w:val="es-CO"/>
              </w:rPr>
            </w:pPr>
          </w:p>
        </w:tc>
        <w:tc>
          <w:tcPr>
            <w:tcW w:w="1323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78744E1D" w14:textId="77777777" w:rsidR="00B91E30" w:rsidRPr="005A18FD" w:rsidRDefault="00B91E30" w:rsidP="00B91E30">
            <w:pPr>
              <w:jc w:val="center"/>
              <w:rPr>
                <w:lang w:val="es-CO"/>
              </w:rPr>
            </w:pPr>
          </w:p>
        </w:tc>
        <w:tc>
          <w:tcPr>
            <w:tcW w:w="1312" w:type="dxa"/>
            <w:tcBorders>
              <w:bottom w:val="single" w:sz="4" w:space="0" w:color="auto"/>
            </w:tcBorders>
          </w:tcPr>
          <w:p w14:paraId="20E5B99B" w14:textId="761F8157" w:rsidR="00B91E30" w:rsidRPr="005A18FD" w:rsidRDefault="00B91E30" w:rsidP="00B91E30">
            <w:pPr>
              <w:jc w:val="center"/>
              <w:rPr>
                <w:lang w:val="es-CO"/>
              </w:rPr>
            </w:pPr>
            <w:r w:rsidRPr="0007251E">
              <w:rPr>
                <w:lang w:val="es-CO"/>
              </w:rPr>
              <w:t>0.12</w:t>
            </w:r>
          </w:p>
        </w:tc>
        <w:tc>
          <w:tcPr>
            <w:tcW w:w="1286" w:type="dxa"/>
            <w:shd w:val="clear" w:color="auto" w:fill="66FFFF"/>
          </w:tcPr>
          <w:p w14:paraId="280E2795" w14:textId="77777777" w:rsidR="00B91E30" w:rsidRPr="005A18FD" w:rsidRDefault="00B91E30" w:rsidP="00B91E30">
            <w:pPr>
              <w:jc w:val="center"/>
              <w:rPr>
                <w:lang w:val="es-CO"/>
              </w:rPr>
            </w:pPr>
          </w:p>
        </w:tc>
      </w:tr>
      <w:tr w:rsidR="00B91E30" w:rsidRPr="005A18FD" w14:paraId="2A884E14" w14:textId="77777777" w:rsidTr="00126242">
        <w:trPr>
          <w:trHeight w:val="284"/>
          <w:jc w:val="center"/>
        </w:trPr>
        <w:tc>
          <w:tcPr>
            <w:tcW w:w="1378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1EF6F534" w14:textId="77777777" w:rsidR="00B91E30" w:rsidRPr="005A18FD" w:rsidRDefault="00B91E30" w:rsidP="00B91E30">
            <w:pPr>
              <w:jc w:val="center"/>
              <w:rPr>
                <w:lang w:val="es-CO"/>
              </w:rPr>
            </w:pPr>
          </w:p>
        </w:tc>
        <w:tc>
          <w:tcPr>
            <w:tcW w:w="1323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0329909B" w14:textId="77777777" w:rsidR="00B91E30" w:rsidRPr="005A18FD" w:rsidRDefault="00B91E30" w:rsidP="00B91E30">
            <w:pPr>
              <w:jc w:val="center"/>
              <w:rPr>
                <w:lang w:val="es-CO"/>
              </w:rPr>
            </w:pPr>
          </w:p>
        </w:tc>
        <w:tc>
          <w:tcPr>
            <w:tcW w:w="1312" w:type="dxa"/>
            <w:tcBorders>
              <w:bottom w:val="single" w:sz="4" w:space="0" w:color="auto"/>
            </w:tcBorders>
          </w:tcPr>
          <w:p w14:paraId="6C9D2D13" w14:textId="31B1CCBC" w:rsidR="00B91E30" w:rsidRPr="005A18FD" w:rsidRDefault="00B91E30" w:rsidP="00B91E30">
            <w:pPr>
              <w:jc w:val="center"/>
              <w:rPr>
                <w:lang w:val="es-CO"/>
              </w:rPr>
            </w:pPr>
            <w:r w:rsidRPr="0007251E">
              <w:rPr>
                <w:lang w:val="es-CO"/>
              </w:rPr>
              <w:t>0.12</w:t>
            </w:r>
          </w:p>
        </w:tc>
        <w:tc>
          <w:tcPr>
            <w:tcW w:w="1286" w:type="dxa"/>
            <w:shd w:val="clear" w:color="auto" w:fill="66FFFF"/>
          </w:tcPr>
          <w:p w14:paraId="64D71688" w14:textId="77777777" w:rsidR="00B91E30" w:rsidRPr="005A18FD" w:rsidRDefault="00B91E30" w:rsidP="00B91E30">
            <w:pPr>
              <w:jc w:val="center"/>
              <w:rPr>
                <w:lang w:val="es-CO"/>
              </w:rPr>
            </w:pPr>
          </w:p>
        </w:tc>
      </w:tr>
      <w:tr w:rsidR="00B91E30" w:rsidRPr="005A18FD" w14:paraId="564D3F45" w14:textId="77777777" w:rsidTr="00126242">
        <w:trPr>
          <w:trHeight w:val="284"/>
          <w:jc w:val="center"/>
        </w:trPr>
        <w:tc>
          <w:tcPr>
            <w:tcW w:w="1378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2C104C81" w14:textId="77777777" w:rsidR="00B91E30" w:rsidRPr="005A18FD" w:rsidRDefault="00B91E30" w:rsidP="00B91E30">
            <w:pPr>
              <w:jc w:val="center"/>
              <w:rPr>
                <w:lang w:val="es-CO"/>
              </w:rPr>
            </w:pPr>
          </w:p>
        </w:tc>
        <w:tc>
          <w:tcPr>
            <w:tcW w:w="1323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0853C41D" w14:textId="77777777" w:rsidR="00B91E30" w:rsidRPr="005A18FD" w:rsidRDefault="00B91E30" w:rsidP="00B91E30">
            <w:pPr>
              <w:jc w:val="center"/>
              <w:rPr>
                <w:lang w:val="es-CO"/>
              </w:rPr>
            </w:pPr>
          </w:p>
        </w:tc>
        <w:tc>
          <w:tcPr>
            <w:tcW w:w="1312" w:type="dxa"/>
            <w:tcBorders>
              <w:bottom w:val="single" w:sz="4" w:space="0" w:color="auto"/>
            </w:tcBorders>
          </w:tcPr>
          <w:p w14:paraId="10973872" w14:textId="0D0811F4" w:rsidR="00B91E30" w:rsidRPr="005A18FD" w:rsidRDefault="00B91E30" w:rsidP="00B91E30">
            <w:pPr>
              <w:jc w:val="center"/>
              <w:rPr>
                <w:lang w:val="es-CO"/>
              </w:rPr>
            </w:pPr>
            <w:r w:rsidRPr="0007251E">
              <w:rPr>
                <w:lang w:val="es-CO"/>
              </w:rPr>
              <w:t>0.12</w:t>
            </w:r>
          </w:p>
        </w:tc>
        <w:tc>
          <w:tcPr>
            <w:tcW w:w="1286" w:type="dxa"/>
            <w:shd w:val="clear" w:color="auto" w:fill="66FFFF"/>
          </w:tcPr>
          <w:p w14:paraId="145D31D4" w14:textId="77777777" w:rsidR="00B91E30" w:rsidRPr="005A18FD" w:rsidRDefault="00B91E30" w:rsidP="00B91E30">
            <w:pPr>
              <w:jc w:val="center"/>
              <w:rPr>
                <w:lang w:val="es-CO"/>
              </w:rPr>
            </w:pPr>
          </w:p>
        </w:tc>
      </w:tr>
      <w:tr w:rsidR="00B91E30" w:rsidRPr="005A18FD" w14:paraId="04A9ED4D" w14:textId="77777777" w:rsidTr="00126242">
        <w:trPr>
          <w:trHeight w:val="284"/>
          <w:jc w:val="center"/>
        </w:trPr>
        <w:tc>
          <w:tcPr>
            <w:tcW w:w="1378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58B5E831" w14:textId="77777777" w:rsidR="00B91E30" w:rsidRPr="005A18FD" w:rsidRDefault="00B91E30" w:rsidP="00B91E30">
            <w:pPr>
              <w:jc w:val="center"/>
              <w:rPr>
                <w:lang w:val="es-CO"/>
              </w:rPr>
            </w:pPr>
          </w:p>
        </w:tc>
        <w:tc>
          <w:tcPr>
            <w:tcW w:w="1323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559991D7" w14:textId="77777777" w:rsidR="00B91E30" w:rsidRPr="005A18FD" w:rsidRDefault="00B91E30" w:rsidP="00B91E30">
            <w:pPr>
              <w:jc w:val="center"/>
              <w:rPr>
                <w:lang w:val="es-CO"/>
              </w:rPr>
            </w:pPr>
          </w:p>
        </w:tc>
        <w:tc>
          <w:tcPr>
            <w:tcW w:w="1312" w:type="dxa"/>
            <w:tcBorders>
              <w:bottom w:val="single" w:sz="4" w:space="0" w:color="auto"/>
            </w:tcBorders>
          </w:tcPr>
          <w:p w14:paraId="7F7CD079" w14:textId="09A58653" w:rsidR="00B91E30" w:rsidRPr="005A18FD" w:rsidRDefault="00B91E30" w:rsidP="00B91E30">
            <w:pPr>
              <w:jc w:val="center"/>
              <w:rPr>
                <w:lang w:val="es-CO"/>
              </w:rPr>
            </w:pPr>
            <w:r w:rsidRPr="0007251E">
              <w:rPr>
                <w:lang w:val="es-CO"/>
              </w:rPr>
              <w:t>0.12</w:t>
            </w:r>
          </w:p>
        </w:tc>
        <w:tc>
          <w:tcPr>
            <w:tcW w:w="1286" w:type="dxa"/>
            <w:shd w:val="clear" w:color="auto" w:fill="66FFFF"/>
          </w:tcPr>
          <w:p w14:paraId="7256BD52" w14:textId="77777777" w:rsidR="00B91E30" w:rsidRPr="005A18FD" w:rsidRDefault="00B91E30" w:rsidP="00B91E30">
            <w:pPr>
              <w:jc w:val="center"/>
              <w:rPr>
                <w:lang w:val="es-CO"/>
              </w:rPr>
            </w:pPr>
          </w:p>
        </w:tc>
      </w:tr>
      <w:tr w:rsidR="00B91E30" w:rsidRPr="005A18FD" w14:paraId="49FE8ED6" w14:textId="77777777" w:rsidTr="00126242">
        <w:trPr>
          <w:trHeight w:val="284"/>
          <w:jc w:val="center"/>
        </w:trPr>
        <w:tc>
          <w:tcPr>
            <w:tcW w:w="1378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6A5EBFA9" w14:textId="77777777" w:rsidR="00B91E30" w:rsidRPr="005A18FD" w:rsidRDefault="00B91E30" w:rsidP="00B91E30">
            <w:pPr>
              <w:jc w:val="center"/>
              <w:rPr>
                <w:lang w:val="es-CO"/>
              </w:rPr>
            </w:pPr>
          </w:p>
        </w:tc>
        <w:tc>
          <w:tcPr>
            <w:tcW w:w="1323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4FEB9CD2" w14:textId="77777777" w:rsidR="00B91E30" w:rsidRPr="005A18FD" w:rsidRDefault="00B91E30" w:rsidP="00B91E30">
            <w:pPr>
              <w:jc w:val="center"/>
              <w:rPr>
                <w:lang w:val="es-CO"/>
              </w:rPr>
            </w:pPr>
          </w:p>
        </w:tc>
        <w:tc>
          <w:tcPr>
            <w:tcW w:w="1312" w:type="dxa"/>
            <w:tcBorders>
              <w:bottom w:val="single" w:sz="4" w:space="0" w:color="auto"/>
            </w:tcBorders>
          </w:tcPr>
          <w:p w14:paraId="1CEC09BF" w14:textId="2E1ED8F9" w:rsidR="00B91E30" w:rsidRPr="005A18FD" w:rsidRDefault="00B91E30" w:rsidP="00B91E30">
            <w:pPr>
              <w:jc w:val="center"/>
              <w:rPr>
                <w:lang w:val="es-CO"/>
              </w:rPr>
            </w:pPr>
            <w:r w:rsidRPr="0007251E">
              <w:rPr>
                <w:lang w:val="es-CO"/>
              </w:rPr>
              <w:t>0.12</w:t>
            </w:r>
          </w:p>
        </w:tc>
        <w:tc>
          <w:tcPr>
            <w:tcW w:w="1286" w:type="dxa"/>
            <w:shd w:val="clear" w:color="auto" w:fill="66FFFF"/>
          </w:tcPr>
          <w:p w14:paraId="263E959E" w14:textId="77777777" w:rsidR="00B91E30" w:rsidRPr="005A18FD" w:rsidRDefault="00B91E30" w:rsidP="00B91E30">
            <w:pPr>
              <w:jc w:val="center"/>
              <w:rPr>
                <w:lang w:val="es-CO"/>
              </w:rPr>
            </w:pPr>
          </w:p>
        </w:tc>
      </w:tr>
      <w:tr w:rsidR="00B91E30" w:rsidRPr="005A18FD" w14:paraId="27497087" w14:textId="77777777" w:rsidTr="00126242">
        <w:trPr>
          <w:trHeight w:val="284"/>
          <w:jc w:val="center"/>
        </w:trPr>
        <w:tc>
          <w:tcPr>
            <w:tcW w:w="1378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4972873B" w14:textId="77777777" w:rsidR="00B91E30" w:rsidRPr="005A18FD" w:rsidRDefault="00B91E30" w:rsidP="00B91E30">
            <w:pPr>
              <w:jc w:val="center"/>
              <w:rPr>
                <w:lang w:val="es-CO"/>
              </w:rPr>
            </w:pPr>
          </w:p>
        </w:tc>
        <w:tc>
          <w:tcPr>
            <w:tcW w:w="1323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49BAD0CD" w14:textId="77777777" w:rsidR="00B91E30" w:rsidRPr="005A18FD" w:rsidRDefault="00B91E30" w:rsidP="00B91E30">
            <w:pPr>
              <w:jc w:val="center"/>
              <w:rPr>
                <w:lang w:val="es-CO"/>
              </w:rPr>
            </w:pPr>
          </w:p>
        </w:tc>
        <w:tc>
          <w:tcPr>
            <w:tcW w:w="1312" w:type="dxa"/>
            <w:tcBorders>
              <w:bottom w:val="single" w:sz="4" w:space="0" w:color="auto"/>
            </w:tcBorders>
          </w:tcPr>
          <w:p w14:paraId="1EE937AB" w14:textId="7076927C" w:rsidR="00B91E30" w:rsidRPr="005A18FD" w:rsidRDefault="00B91E30" w:rsidP="00B91E30">
            <w:pPr>
              <w:jc w:val="center"/>
              <w:rPr>
                <w:lang w:val="es-CO"/>
              </w:rPr>
            </w:pPr>
            <w:r w:rsidRPr="0007251E">
              <w:rPr>
                <w:lang w:val="es-CO"/>
              </w:rPr>
              <w:t>0.12</w:t>
            </w:r>
          </w:p>
        </w:tc>
        <w:tc>
          <w:tcPr>
            <w:tcW w:w="1286" w:type="dxa"/>
            <w:shd w:val="clear" w:color="auto" w:fill="66FFFF"/>
          </w:tcPr>
          <w:p w14:paraId="740963E0" w14:textId="77777777" w:rsidR="00B91E30" w:rsidRPr="005A18FD" w:rsidRDefault="00B91E30" w:rsidP="00B91E30">
            <w:pPr>
              <w:jc w:val="center"/>
              <w:rPr>
                <w:lang w:val="es-CO"/>
              </w:rPr>
            </w:pPr>
          </w:p>
        </w:tc>
      </w:tr>
      <w:tr w:rsidR="00B91E30" w:rsidRPr="005A18FD" w14:paraId="5B4CC19C" w14:textId="77777777" w:rsidTr="00126242">
        <w:trPr>
          <w:trHeight w:val="284"/>
          <w:jc w:val="center"/>
        </w:trPr>
        <w:tc>
          <w:tcPr>
            <w:tcW w:w="1378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54660D8D" w14:textId="77777777" w:rsidR="00B91E30" w:rsidRPr="005A18FD" w:rsidRDefault="00B91E30" w:rsidP="00B91E30">
            <w:pPr>
              <w:jc w:val="center"/>
              <w:rPr>
                <w:lang w:val="es-CO"/>
              </w:rPr>
            </w:pPr>
          </w:p>
        </w:tc>
        <w:tc>
          <w:tcPr>
            <w:tcW w:w="1323" w:type="dxa"/>
            <w:tcBorders>
              <w:bottom w:val="single" w:sz="4" w:space="0" w:color="auto"/>
            </w:tcBorders>
            <w:shd w:val="clear" w:color="auto" w:fill="66FFFF"/>
            <w:vAlign w:val="center"/>
          </w:tcPr>
          <w:p w14:paraId="6A22CC56" w14:textId="77777777" w:rsidR="00B91E30" w:rsidRPr="005A18FD" w:rsidRDefault="00B91E30" w:rsidP="00B91E30">
            <w:pPr>
              <w:jc w:val="center"/>
              <w:rPr>
                <w:lang w:val="es-CO"/>
              </w:rPr>
            </w:pPr>
          </w:p>
        </w:tc>
        <w:tc>
          <w:tcPr>
            <w:tcW w:w="1312" w:type="dxa"/>
            <w:tcBorders>
              <w:bottom w:val="single" w:sz="4" w:space="0" w:color="auto"/>
            </w:tcBorders>
          </w:tcPr>
          <w:p w14:paraId="5405F195" w14:textId="0FDE8A92" w:rsidR="00B91E30" w:rsidRPr="005A18FD" w:rsidRDefault="00B91E30" w:rsidP="00B91E30">
            <w:pPr>
              <w:jc w:val="center"/>
              <w:rPr>
                <w:lang w:val="es-CO"/>
              </w:rPr>
            </w:pPr>
            <w:r w:rsidRPr="0007251E">
              <w:rPr>
                <w:lang w:val="es-CO"/>
              </w:rPr>
              <w:t>0.12</w:t>
            </w:r>
          </w:p>
        </w:tc>
        <w:tc>
          <w:tcPr>
            <w:tcW w:w="1286" w:type="dxa"/>
            <w:shd w:val="clear" w:color="auto" w:fill="66FFFF"/>
          </w:tcPr>
          <w:p w14:paraId="0311C204" w14:textId="77777777" w:rsidR="00B91E30" w:rsidRPr="005A18FD" w:rsidRDefault="00B91E30" w:rsidP="00B91E30">
            <w:pPr>
              <w:jc w:val="center"/>
              <w:rPr>
                <w:lang w:val="es-CO"/>
              </w:rPr>
            </w:pPr>
          </w:p>
        </w:tc>
      </w:tr>
    </w:tbl>
    <w:p w14:paraId="33EBD5F5" w14:textId="77777777" w:rsidR="00A868E6" w:rsidRDefault="00A868E6" w:rsidP="00A868E6"/>
    <w:p w14:paraId="797BF00B" w14:textId="029641A9" w:rsidR="00A868E6" w:rsidRDefault="00A868E6" w:rsidP="00A868E6"/>
    <w:p w14:paraId="306FEFB2" w14:textId="405AA8D9" w:rsidR="00A868E6" w:rsidRPr="00A868E6" w:rsidRDefault="004E3894" w:rsidP="00A868E6">
      <w:pPr>
        <w:pStyle w:val="Heading1"/>
      </w:pPr>
      <w:bookmarkStart w:id="12" w:name="_Toc88118100"/>
      <w:r>
        <w:lastRenderedPageBreak/>
        <w:t>9</w:t>
      </w:r>
      <w:r w:rsidR="00890506">
        <w:t xml:space="preserve">. </w:t>
      </w:r>
      <w:r w:rsidR="00600353" w:rsidRPr="00A868E6">
        <w:t>Tiempos de concentración</w:t>
      </w:r>
      <w:bookmarkEnd w:id="12"/>
    </w:p>
    <w:p w14:paraId="514B4AF7" w14:textId="77777777" w:rsidR="00A868E6" w:rsidRPr="005A18FD" w:rsidRDefault="00A868E6" w:rsidP="00A868E6">
      <w:pPr>
        <w:rPr>
          <w:u w:val="single"/>
        </w:rPr>
      </w:pPr>
    </w:p>
    <w:p w14:paraId="5087D4A0" w14:textId="466DE76F" w:rsidR="00A868E6" w:rsidRPr="005A18FD" w:rsidRDefault="003057EB" w:rsidP="00A868E6">
      <w:pPr>
        <w:rPr>
          <w:lang w:val="es-CO"/>
        </w:rPr>
      </w:pPr>
      <w:r w:rsidRPr="003057EB">
        <w:t xml:space="preserve">Para la estimación de los tiempos de concentración en cada subcuenca, utilizar las ecuaciones de </w:t>
      </w:r>
      <w:proofErr w:type="spellStart"/>
      <w:r w:rsidRPr="003057EB">
        <w:t>Témez</w:t>
      </w:r>
      <w:proofErr w:type="spellEnd"/>
      <w:r w:rsidRPr="003057EB">
        <w:t xml:space="preserve"> y </w:t>
      </w:r>
      <w:proofErr w:type="spellStart"/>
      <w:r w:rsidRPr="003057EB">
        <w:t>Kirpich</w:t>
      </w:r>
      <w:proofErr w:type="spellEnd"/>
      <w:r w:rsidRPr="003057EB">
        <w:t xml:space="preserve">. El tiempo de concentración a aplicar en su proyecto corresponderá al promedio del resultado de estos 2 métodos. Para el cálculo del </w:t>
      </w:r>
      <w:proofErr w:type="spellStart"/>
      <w:r w:rsidRPr="003057EB">
        <w:t>LagTime</w:t>
      </w:r>
      <w:proofErr w:type="spellEnd"/>
      <w:r w:rsidRPr="003057EB">
        <w:t>, utilice el 60% del Tiempo de Concentración calculado y convierta a minutos. Para conocer los valores de longitud y pendiente requeridos, utilice los datos de las filas 21 y 24 de la hoja de cálculo de la</w:t>
      </w:r>
      <w:r w:rsidR="00335D98">
        <w:t xml:space="preserve"> </w:t>
      </w:r>
      <w:r w:rsidRPr="003057EB">
        <w:t>metodología TR-55, o los valores de las tablas de atributos del modelo hidrológico (</w:t>
      </w:r>
      <w:proofErr w:type="spellStart"/>
      <w:r w:rsidRPr="003057EB">
        <w:t>Parameters</w:t>
      </w:r>
      <w:proofErr w:type="spellEnd"/>
      <w:r w:rsidRPr="003057EB">
        <w:t xml:space="preserve"> - </w:t>
      </w:r>
      <w:proofErr w:type="spellStart"/>
      <w:r w:rsidRPr="003057EB">
        <w:t>Muskingun</w:t>
      </w:r>
      <w:proofErr w:type="spellEnd"/>
      <w:r w:rsidRPr="003057EB">
        <w:t xml:space="preserve"> – </w:t>
      </w:r>
      <w:proofErr w:type="spellStart"/>
      <w:r w:rsidRPr="003057EB">
        <w:t>Cunge</w:t>
      </w:r>
      <w:proofErr w:type="spellEnd"/>
      <w:r w:rsidRPr="003057EB">
        <w:t xml:space="preserve"> and </w:t>
      </w:r>
      <w:proofErr w:type="spellStart"/>
      <w:r w:rsidRPr="003057EB">
        <w:t>Kinematic</w:t>
      </w:r>
      <w:proofErr w:type="spellEnd"/>
      <w:r w:rsidRPr="003057EB">
        <w:t xml:space="preserve"> </w:t>
      </w:r>
      <w:proofErr w:type="spellStart"/>
      <w:r w:rsidRPr="003057EB">
        <w:t>WaveParameters</w:t>
      </w:r>
      <w:proofErr w:type="spellEnd"/>
      <w:r w:rsidRPr="003057EB">
        <w:t xml:space="preserve"> – TR55 Flow </w:t>
      </w:r>
      <w:proofErr w:type="spellStart"/>
      <w:r w:rsidRPr="003057EB">
        <w:t>Paths</w:t>
      </w:r>
      <w:proofErr w:type="spellEnd"/>
      <w:r w:rsidRPr="003057EB">
        <w:t xml:space="preserve"> </w:t>
      </w:r>
      <w:proofErr w:type="spellStart"/>
      <w:r w:rsidRPr="003057EB">
        <w:t>Segments</w:t>
      </w:r>
      <w:proofErr w:type="spellEnd"/>
      <w:r w:rsidRPr="003057EB">
        <w:t xml:space="preserve"> - TR55 Flow </w:t>
      </w:r>
      <w:proofErr w:type="spellStart"/>
      <w:r w:rsidRPr="003057EB">
        <w:t>Paths</w:t>
      </w:r>
      <w:proofErr w:type="spellEnd"/>
      <w:r w:rsidRPr="003057EB">
        <w:t xml:space="preserve"> </w:t>
      </w:r>
      <w:proofErr w:type="spellStart"/>
      <w:r w:rsidRPr="003057EB">
        <w:t>Parameters</w:t>
      </w:r>
      <w:proofErr w:type="spellEnd"/>
      <w:r w:rsidRPr="003057EB">
        <w:t xml:space="preserve"> y TR55Export </w:t>
      </w:r>
      <w:proofErr w:type="spellStart"/>
      <w:r w:rsidRPr="003057EB">
        <w:t>To</w:t>
      </w:r>
      <w:proofErr w:type="spellEnd"/>
      <w:r w:rsidRPr="003057EB">
        <w:t xml:space="preserve"> Excel). En caso de que en algunos tramos existan pendientes negativas o en cero, establezca 0.001 m/m. En</w:t>
      </w:r>
      <w:r w:rsidR="00335D98">
        <w:t xml:space="preserve"> </w:t>
      </w:r>
      <w:r w:rsidRPr="003057EB">
        <w:t>la tabla de atributos de la capa Subcuencas, cree los campos indicados en la</w:t>
      </w:r>
      <w:r>
        <w:t xml:space="preserve"> </w:t>
      </w:r>
      <w:r w:rsidRPr="003057EB">
        <w:t>tabla 9 y con la calculadora de campo realice los cálculos requeridos.</w:t>
      </w:r>
      <w:r>
        <w:t xml:space="preserve"> </w:t>
      </w:r>
      <w:r w:rsidR="000675C4">
        <w:rPr>
          <w:lang w:val="es-CO"/>
        </w:rPr>
        <w:t>En e</w:t>
      </w:r>
      <w:r w:rsidR="00F57D88">
        <w:rPr>
          <w:lang w:val="es-CO"/>
        </w:rPr>
        <w:t>l documento de soporte incluya capturas de pantalla del calculador de campo con las expresiones utilizadas.</w:t>
      </w:r>
    </w:p>
    <w:p w14:paraId="05F4D160" w14:textId="6319C22B" w:rsidR="00A868E6" w:rsidRDefault="00A868E6" w:rsidP="00A868E6">
      <w:pPr>
        <w:rPr>
          <w:lang w:val="es-CO"/>
        </w:rPr>
      </w:pPr>
    </w:p>
    <w:p w14:paraId="63CC6276" w14:textId="0FD1FFC3" w:rsidR="00266CA1" w:rsidRPr="005A18FD" w:rsidRDefault="00266CA1" w:rsidP="00266CA1">
      <w:pPr>
        <w:jc w:val="center"/>
      </w:pPr>
      <w:r>
        <w:t>Tabla 9. Tiempos de concentración</w:t>
      </w:r>
    </w:p>
    <w:tbl>
      <w:tblPr>
        <w:tblStyle w:val="TableGrid"/>
        <w:tblW w:w="8949" w:type="dxa"/>
        <w:jc w:val="center"/>
        <w:tblLook w:val="04A0" w:firstRow="1" w:lastRow="0" w:firstColumn="1" w:lastColumn="0" w:noHBand="0" w:noVBand="1"/>
      </w:tblPr>
      <w:tblGrid>
        <w:gridCol w:w="1142"/>
        <w:gridCol w:w="1027"/>
        <w:gridCol w:w="1142"/>
        <w:gridCol w:w="2016"/>
        <w:gridCol w:w="1781"/>
        <w:gridCol w:w="869"/>
        <w:gridCol w:w="972"/>
      </w:tblGrid>
      <w:tr w:rsidR="00A868E6" w:rsidRPr="005A18FD" w14:paraId="61F9FB21" w14:textId="77777777" w:rsidTr="00266CA1">
        <w:trPr>
          <w:trHeight w:val="284"/>
          <w:tblHeader/>
          <w:jc w:val="center"/>
        </w:trPr>
        <w:tc>
          <w:tcPr>
            <w:tcW w:w="1142" w:type="dxa"/>
            <w:shd w:val="clear" w:color="auto" w:fill="D9D9D9" w:themeFill="background1" w:themeFillShade="D9"/>
            <w:vAlign w:val="center"/>
          </w:tcPr>
          <w:p w14:paraId="1C10FBC9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Name</w:t>
            </w:r>
          </w:p>
          <w:p w14:paraId="5298126E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Subcuenca</w:t>
            </w:r>
          </w:p>
        </w:tc>
        <w:tc>
          <w:tcPr>
            <w:tcW w:w="1027" w:type="dxa"/>
            <w:shd w:val="clear" w:color="auto" w:fill="D9D9D9" w:themeFill="background1" w:themeFillShade="D9"/>
            <w:vAlign w:val="center"/>
          </w:tcPr>
          <w:p w14:paraId="2F07D995" w14:textId="5DD15F01" w:rsidR="00A868E6" w:rsidRPr="005A18FD" w:rsidRDefault="00A868E6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 xml:space="preserve">L - </w:t>
            </w:r>
            <w:r w:rsidRPr="005A18FD">
              <w:rPr>
                <w:sz w:val="16"/>
                <w:lang w:val="es-CO"/>
              </w:rPr>
              <w:t>Longitud del curso de agua más largo</w:t>
            </w:r>
            <w:r w:rsidR="00F03925">
              <w:rPr>
                <w:sz w:val="16"/>
                <w:lang w:val="es-CO"/>
              </w:rPr>
              <w:t xml:space="preserve">, </w:t>
            </w:r>
            <w:r w:rsidR="00BE266A">
              <w:rPr>
                <w:lang w:val="es-CO"/>
              </w:rPr>
              <w:t>m</w:t>
            </w:r>
          </w:p>
        </w:tc>
        <w:tc>
          <w:tcPr>
            <w:tcW w:w="1142" w:type="dxa"/>
            <w:shd w:val="clear" w:color="auto" w:fill="D9D9D9" w:themeFill="background1" w:themeFillShade="D9"/>
            <w:vAlign w:val="center"/>
          </w:tcPr>
          <w:p w14:paraId="5B32F7E1" w14:textId="6B7CAFB2" w:rsidR="00A868E6" w:rsidRPr="005A18FD" w:rsidRDefault="00A868E6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 xml:space="preserve">S - </w:t>
            </w:r>
            <w:r w:rsidRPr="005A18FD">
              <w:rPr>
                <w:sz w:val="16"/>
                <w:lang w:val="es-CO"/>
              </w:rPr>
              <w:t>Pendiente media del río</w:t>
            </w:r>
            <w:r w:rsidR="00F03925">
              <w:rPr>
                <w:sz w:val="16"/>
                <w:lang w:val="es-CO"/>
              </w:rPr>
              <w:t xml:space="preserve">, </w:t>
            </w:r>
            <w:r w:rsidRPr="005A18FD">
              <w:rPr>
                <w:lang w:val="es-CO"/>
              </w:rPr>
              <w:t>m/m</w:t>
            </w:r>
          </w:p>
        </w:tc>
        <w:tc>
          <w:tcPr>
            <w:tcW w:w="2016" w:type="dxa"/>
            <w:shd w:val="clear" w:color="auto" w:fill="D9D9D9" w:themeFill="background1" w:themeFillShade="D9"/>
            <w:vAlign w:val="center"/>
          </w:tcPr>
          <w:p w14:paraId="0FC5E461" w14:textId="77777777" w:rsidR="00D2659D" w:rsidRDefault="00A868E6" w:rsidP="00126242">
            <w:pPr>
              <w:ind w:left="284" w:hanging="284"/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Tc Témez</w:t>
            </w:r>
            <w:r w:rsidR="00F03925">
              <w:rPr>
                <w:lang w:val="es-CO"/>
              </w:rPr>
              <w:t xml:space="preserve">, </w:t>
            </w:r>
            <w:proofErr w:type="spellStart"/>
            <w:r w:rsidRPr="005A18FD">
              <w:rPr>
                <w:lang w:val="es-CO"/>
              </w:rPr>
              <w:t>hr</w:t>
            </w:r>
            <w:proofErr w:type="spellEnd"/>
          </w:p>
          <w:p w14:paraId="4D5C48E8" w14:textId="35D70660" w:rsidR="00A868E6" w:rsidRPr="005A18FD" w:rsidRDefault="00DB0362" w:rsidP="00126242">
            <w:pPr>
              <w:ind w:left="284" w:hanging="284"/>
              <w:jc w:val="center"/>
              <w:rPr>
                <w:lang w:val="es-CO"/>
              </w:rPr>
            </w:pPr>
            <w:r>
              <w:rPr>
                <w:lang w:val="es-CO"/>
              </w:rPr>
              <w:t>(L en km)</w:t>
            </w:r>
          </w:p>
          <w:p w14:paraId="6865C1C6" w14:textId="77777777" w:rsidR="00A868E6" w:rsidRPr="005A18FD" w:rsidRDefault="00A868E6" w:rsidP="00126242">
            <w:pPr>
              <w:ind w:left="284" w:hanging="284"/>
              <w:jc w:val="center"/>
              <w:rPr>
                <w:lang w:val="es-CO"/>
              </w:rPr>
            </w:pPr>
            <w:r w:rsidRPr="005A18FD">
              <w:rPr>
                <w:noProof/>
                <w:lang w:val="en-US" w:eastAsia="en-US"/>
              </w:rPr>
              <w:drawing>
                <wp:inline distT="0" distB="0" distL="0" distR="0" wp14:anchorId="48EFF8B4" wp14:editId="3924E4DD">
                  <wp:extent cx="1139588" cy="459076"/>
                  <wp:effectExtent l="0" t="0" r="381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737" cy="458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1" w:type="dxa"/>
            <w:shd w:val="clear" w:color="auto" w:fill="D9D9D9" w:themeFill="background1" w:themeFillShade="D9"/>
            <w:vAlign w:val="center"/>
          </w:tcPr>
          <w:p w14:paraId="7C9BB2A4" w14:textId="77777777" w:rsidR="00D2659D" w:rsidRDefault="00A868E6" w:rsidP="00126242">
            <w:pPr>
              <w:ind w:left="284" w:hanging="284"/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 xml:space="preserve">Tc </w:t>
            </w:r>
            <w:proofErr w:type="spellStart"/>
            <w:r w:rsidRPr="005A18FD">
              <w:rPr>
                <w:lang w:val="es-CO"/>
              </w:rPr>
              <w:t>Kirpich</w:t>
            </w:r>
            <w:proofErr w:type="spellEnd"/>
            <w:r w:rsidR="00F03925">
              <w:rPr>
                <w:lang w:val="es-CO"/>
              </w:rPr>
              <w:t xml:space="preserve">, </w:t>
            </w:r>
            <w:proofErr w:type="spellStart"/>
            <w:r w:rsidRPr="005A18FD">
              <w:rPr>
                <w:lang w:val="es-CO"/>
              </w:rPr>
              <w:t>hr</w:t>
            </w:r>
            <w:proofErr w:type="spellEnd"/>
          </w:p>
          <w:p w14:paraId="22C7AC70" w14:textId="7C214B30" w:rsidR="00A868E6" w:rsidRPr="005A18FD" w:rsidRDefault="00D2659D" w:rsidP="00126242">
            <w:pPr>
              <w:ind w:left="284" w:hanging="284"/>
              <w:jc w:val="center"/>
              <w:rPr>
                <w:lang w:val="es-CO"/>
              </w:rPr>
            </w:pPr>
            <w:r>
              <w:rPr>
                <w:lang w:val="es-CO"/>
              </w:rPr>
              <w:t>(L en m)</w:t>
            </w:r>
          </w:p>
          <w:p w14:paraId="612F008E" w14:textId="77777777" w:rsidR="00A868E6" w:rsidRPr="005A18FD" w:rsidRDefault="00A868E6" w:rsidP="00126242">
            <w:pPr>
              <w:ind w:left="284" w:hanging="284"/>
              <w:jc w:val="center"/>
              <w:rPr>
                <w:lang w:val="es-CO"/>
              </w:rPr>
            </w:pPr>
            <w:r w:rsidRPr="005A18FD">
              <w:rPr>
                <w:noProof/>
                <w:lang w:val="en-US" w:eastAsia="en-US"/>
              </w:rPr>
              <w:drawing>
                <wp:inline distT="0" distB="0" distL="0" distR="0" wp14:anchorId="576CB319" wp14:editId="001FA47F">
                  <wp:extent cx="993985" cy="423081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366" cy="424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  <w:shd w:val="clear" w:color="auto" w:fill="D9D9D9" w:themeFill="background1" w:themeFillShade="D9"/>
            <w:vAlign w:val="center"/>
          </w:tcPr>
          <w:p w14:paraId="63352671" w14:textId="043836D7" w:rsidR="00A868E6" w:rsidRPr="005A18FD" w:rsidRDefault="00A868E6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Tc</w:t>
            </w:r>
            <w:r w:rsidR="00F03925">
              <w:rPr>
                <w:lang w:val="es-CO"/>
              </w:rPr>
              <w:t xml:space="preserve">, </w:t>
            </w:r>
            <w:proofErr w:type="spellStart"/>
            <w:r w:rsidRPr="005A18FD">
              <w:rPr>
                <w:lang w:val="es-CO"/>
              </w:rPr>
              <w:t>hr</w:t>
            </w:r>
            <w:proofErr w:type="spellEnd"/>
            <w:r w:rsidR="00F03925">
              <w:rPr>
                <w:lang w:val="es-CO"/>
              </w:rPr>
              <w:t xml:space="preserve"> </w:t>
            </w:r>
            <w:r w:rsidRPr="005A18FD">
              <w:rPr>
                <w:lang w:val="es-CO"/>
              </w:rPr>
              <w:t>medio</w:t>
            </w:r>
          </w:p>
        </w:tc>
        <w:tc>
          <w:tcPr>
            <w:tcW w:w="972" w:type="dxa"/>
            <w:shd w:val="clear" w:color="auto" w:fill="D9D9D9" w:themeFill="background1" w:themeFillShade="D9"/>
            <w:vAlign w:val="center"/>
          </w:tcPr>
          <w:p w14:paraId="0910BB9C" w14:textId="1CCDAC30" w:rsidR="00A868E6" w:rsidRPr="005A18FD" w:rsidRDefault="00A868E6" w:rsidP="00126242">
            <w:pPr>
              <w:jc w:val="center"/>
              <w:rPr>
                <w:lang w:val="es-CO"/>
              </w:rPr>
            </w:pPr>
            <w:proofErr w:type="spellStart"/>
            <w:r w:rsidRPr="005A18FD">
              <w:rPr>
                <w:lang w:val="es-CO"/>
              </w:rPr>
              <w:t>LagTime</w:t>
            </w:r>
            <w:proofErr w:type="spellEnd"/>
            <w:r w:rsidR="00F03925">
              <w:rPr>
                <w:lang w:val="es-CO"/>
              </w:rPr>
              <w:t xml:space="preserve">, </w:t>
            </w:r>
            <w:r w:rsidRPr="005A18FD">
              <w:rPr>
                <w:lang w:val="es-CO"/>
              </w:rPr>
              <w:t>min</w:t>
            </w:r>
          </w:p>
        </w:tc>
      </w:tr>
      <w:tr w:rsidR="00A868E6" w:rsidRPr="005A18FD" w14:paraId="70972CD8" w14:textId="77777777" w:rsidTr="00266CA1">
        <w:trPr>
          <w:trHeight w:val="284"/>
          <w:jc w:val="center"/>
        </w:trPr>
        <w:tc>
          <w:tcPr>
            <w:tcW w:w="1142" w:type="dxa"/>
            <w:shd w:val="clear" w:color="auto" w:fill="66FFFF"/>
            <w:vAlign w:val="center"/>
          </w:tcPr>
          <w:p w14:paraId="4E240850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027" w:type="dxa"/>
            <w:shd w:val="clear" w:color="auto" w:fill="66FFFF"/>
            <w:vAlign w:val="center"/>
          </w:tcPr>
          <w:p w14:paraId="575FD168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142" w:type="dxa"/>
            <w:shd w:val="clear" w:color="auto" w:fill="66FFFF"/>
            <w:vAlign w:val="center"/>
          </w:tcPr>
          <w:p w14:paraId="11F175A6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2016" w:type="dxa"/>
            <w:shd w:val="clear" w:color="auto" w:fill="66FFFF"/>
          </w:tcPr>
          <w:p w14:paraId="773B263C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781" w:type="dxa"/>
            <w:shd w:val="clear" w:color="auto" w:fill="66FFFF"/>
          </w:tcPr>
          <w:p w14:paraId="3336D032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869" w:type="dxa"/>
            <w:shd w:val="clear" w:color="auto" w:fill="66FFFF"/>
          </w:tcPr>
          <w:p w14:paraId="58DDE681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972" w:type="dxa"/>
            <w:shd w:val="clear" w:color="auto" w:fill="66FFFF"/>
          </w:tcPr>
          <w:p w14:paraId="53E0C29F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</w:tr>
      <w:tr w:rsidR="00A868E6" w:rsidRPr="005A18FD" w14:paraId="22DBB51B" w14:textId="77777777" w:rsidTr="00266CA1">
        <w:trPr>
          <w:trHeight w:val="284"/>
          <w:jc w:val="center"/>
        </w:trPr>
        <w:tc>
          <w:tcPr>
            <w:tcW w:w="1142" w:type="dxa"/>
            <w:shd w:val="clear" w:color="auto" w:fill="66FFFF"/>
            <w:vAlign w:val="center"/>
          </w:tcPr>
          <w:p w14:paraId="72A04790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027" w:type="dxa"/>
            <w:shd w:val="clear" w:color="auto" w:fill="66FFFF"/>
            <w:vAlign w:val="center"/>
          </w:tcPr>
          <w:p w14:paraId="09E64B23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142" w:type="dxa"/>
            <w:shd w:val="clear" w:color="auto" w:fill="66FFFF"/>
            <w:vAlign w:val="center"/>
          </w:tcPr>
          <w:p w14:paraId="62DD3FE0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2016" w:type="dxa"/>
            <w:shd w:val="clear" w:color="auto" w:fill="66FFFF"/>
          </w:tcPr>
          <w:p w14:paraId="5CE85D20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781" w:type="dxa"/>
            <w:shd w:val="clear" w:color="auto" w:fill="66FFFF"/>
          </w:tcPr>
          <w:p w14:paraId="59496BEA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869" w:type="dxa"/>
            <w:shd w:val="clear" w:color="auto" w:fill="66FFFF"/>
          </w:tcPr>
          <w:p w14:paraId="70BDE14C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972" w:type="dxa"/>
            <w:shd w:val="clear" w:color="auto" w:fill="66FFFF"/>
          </w:tcPr>
          <w:p w14:paraId="3F791306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</w:tr>
      <w:tr w:rsidR="00A868E6" w:rsidRPr="005A18FD" w14:paraId="425D18C3" w14:textId="77777777" w:rsidTr="00266CA1">
        <w:trPr>
          <w:trHeight w:val="284"/>
          <w:jc w:val="center"/>
        </w:trPr>
        <w:tc>
          <w:tcPr>
            <w:tcW w:w="1142" w:type="dxa"/>
            <w:shd w:val="clear" w:color="auto" w:fill="66FFFF"/>
            <w:vAlign w:val="center"/>
          </w:tcPr>
          <w:p w14:paraId="61BFA42C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027" w:type="dxa"/>
            <w:shd w:val="clear" w:color="auto" w:fill="66FFFF"/>
            <w:vAlign w:val="center"/>
          </w:tcPr>
          <w:p w14:paraId="100A243F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142" w:type="dxa"/>
            <w:shd w:val="clear" w:color="auto" w:fill="66FFFF"/>
            <w:vAlign w:val="center"/>
          </w:tcPr>
          <w:p w14:paraId="701D4CD1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2016" w:type="dxa"/>
            <w:shd w:val="clear" w:color="auto" w:fill="66FFFF"/>
          </w:tcPr>
          <w:p w14:paraId="2F18D627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781" w:type="dxa"/>
            <w:shd w:val="clear" w:color="auto" w:fill="66FFFF"/>
          </w:tcPr>
          <w:p w14:paraId="66DC631E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869" w:type="dxa"/>
            <w:shd w:val="clear" w:color="auto" w:fill="66FFFF"/>
          </w:tcPr>
          <w:p w14:paraId="2FD364A5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972" w:type="dxa"/>
            <w:shd w:val="clear" w:color="auto" w:fill="66FFFF"/>
          </w:tcPr>
          <w:p w14:paraId="5BC8D340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</w:tr>
      <w:tr w:rsidR="00A868E6" w:rsidRPr="005A18FD" w14:paraId="41D11E4F" w14:textId="77777777" w:rsidTr="00266CA1">
        <w:trPr>
          <w:trHeight w:val="284"/>
          <w:jc w:val="center"/>
        </w:trPr>
        <w:tc>
          <w:tcPr>
            <w:tcW w:w="1142" w:type="dxa"/>
            <w:shd w:val="clear" w:color="auto" w:fill="66FFFF"/>
            <w:vAlign w:val="center"/>
          </w:tcPr>
          <w:p w14:paraId="088BDADE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027" w:type="dxa"/>
            <w:shd w:val="clear" w:color="auto" w:fill="66FFFF"/>
            <w:vAlign w:val="center"/>
          </w:tcPr>
          <w:p w14:paraId="78582AF2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142" w:type="dxa"/>
            <w:shd w:val="clear" w:color="auto" w:fill="66FFFF"/>
            <w:vAlign w:val="center"/>
          </w:tcPr>
          <w:p w14:paraId="69747DDF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2016" w:type="dxa"/>
            <w:shd w:val="clear" w:color="auto" w:fill="66FFFF"/>
          </w:tcPr>
          <w:p w14:paraId="350DCCDF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781" w:type="dxa"/>
            <w:shd w:val="clear" w:color="auto" w:fill="66FFFF"/>
          </w:tcPr>
          <w:p w14:paraId="6D796053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869" w:type="dxa"/>
            <w:shd w:val="clear" w:color="auto" w:fill="66FFFF"/>
          </w:tcPr>
          <w:p w14:paraId="64713DC5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972" w:type="dxa"/>
            <w:shd w:val="clear" w:color="auto" w:fill="66FFFF"/>
          </w:tcPr>
          <w:p w14:paraId="675BA4E0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</w:tr>
      <w:tr w:rsidR="00A868E6" w:rsidRPr="005A18FD" w14:paraId="0B89341E" w14:textId="77777777" w:rsidTr="00266CA1">
        <w:trPr>
          <w:trHeight w:val="284"/>
          <w:jc w:val="center"/>
        </w:trPr>
        <w:tc>
          <w:tcPr>
            <w:tcW w:w="1142" w:type="dxa"/>
            <w:shd w:val="clear" w:color="auto" w:fill="66FFFF"/>
            <w:vAlign w:val="center"/>
          </w:tcPr>
          <w:p w14:paraId="0E849CFC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027" w:type="dxa"/>
            <w:shd w:val="clear" w:color="auto" w:fill="66FFFF"/>
            <w:vAlign w:val="center"/>
          </w:tcPr>
          <w:p w14:paraId="108732B0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142" w:type="dxa"/>
            <w:shd w:val="clear" w:color="auto" w:fill="66FFFF"/>
            <w:vAlign w:val="center"/>
          </w:tcPr>
          <w:p w14:paraId="2DB033D3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2016" w:type="dxa"/>
            <w:shd w:val="clear" w:color="auto" w:fill="66FFFF"/>
          </w:tcPr>
          <w:p w14:paraId="5BC0EDBB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781" w:type="dxa"/>
            <w:shd w:val="clear" w:color="auto" w:fill="66FFFF"/>
          </w:tcPr>
          <w:p w14:paraId="136D1519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869" w:type="dxa"/>
            <w:shd w:val="clear" w:color="auto" w:fill="66FFFF"/>
          </w:tcPr>
          <w:p w14:paraId="5ACF24B7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972" w:type="dxa"/>
            <w:shd w:val="clear" w:color="auto" w:fill="66FFFF"/>
          </w:tcPr>
          <w:p w14:paraId="57C06901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</w:tr>
      <w:tr w:rsidR="00A868E6" w:rsidRPr="005A18FD" w14:paraId="13B2E80C" w14:textId="77777777" w:rsidTr="00266CA1">
        <w:trPr>
          <w:trHeight w:val="284"/>
          <w:jc w:val="center"/>
        </w:trPr>
        <w:tc>
          <w:tcPr>
            <w:tcW w:w="1142" w:type="dxa"/>
            <w:shd w:val="clear" w:color="auto" w:fill="66FFFF"/>
            <w:vAlign w:val="center"/>
          </w:tcPr>
          <w:p w14:paraId="29A113D4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027" w:type="dxa"/>
            <w:shd w:val="clear" w:color="auto" w:fill="66FFFF"/>
            <w:vAlign w:val="center"/>
          </w:tcPr>
          <w:p w14:paraId="238276F2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142" w:type="dxa"/>
            <w:shd w:val="clear" w:color="auto" w:fill="66FFFF"/>
            <w:vAlign w:val="center"/>
          </w:tcPr>
          <w:p w14:paraId="5F19EDF7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2016" w:type="dxa"/>
            <w:shd w:val="clear" w:color="auto" w:fill="66FFFF"/>
          </w:tcPr>
          <w:p w14:paraId="00CB0496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781" w:type="dxa"/>
            <w:shd w:val="clear" w:color="auto" w:fill="66FFFF"/>
          </w:tcPr>
          <w:p w14:paraId="077B9888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869" w:type="dxa"/>
            <w:shd w:val="clear" w:color="auto" w:fill="66FFFF"/>
          </w:tcPr>
          <w:p w14:paraId="2B974910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972" w:type="dxa"/>
            <w:shd w:val="clear" w:color="auto" w:fill="66FFFF"/>
          </w:tcPr>
          <w:p w14:paraId="65DABDDE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</w:tr>
      <w:tr w:rsidR="00A868E6" w:rsidRPr="005A18FD" w14:paraId="1B64E2BC" w14:textId="77777777" w:rsidTr="00266CA1">
        <w:trPr>
          <w:trHeight w:val="284"/>
          <w:jc w:val="center"/>
        </w:trPr>
        <w:tc>
          <w:tcPr>
            <w:tcW w:w="1142" w:type="dxa"/>
            <w:shd w:val="clear" w:color="auto" w:fill="66FFFF"/>
            <w:vAlign w:val="center"/>
          </w:tcPr>
          <w:p w14:paraId="517CCFDA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027" w:type="dxa"/>
            <w:shd w:val="clear" w:color="auto" w:fill="66FFFF"/>
            <w:vAlign w:val="center"/>
          </w:tcPr>
          <w:p w14:paraId="3C3EC094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142" w:type="dxa"/>
            <w:shd w:val="clear" w:color="auto" w:fill="66FFFF"/>
            <w:vAlign w:val="center"/>
          </w:tcPr>
          <w:p w14:paraId="4E6EB433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2016" w:type="dxa"/>
            <w:shd w:val="clear" w:color="auto" w:fill="66FFFF"/>
          </w:tcPr>
          <w:p w14:paraId="0803D87B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781" w:type="dxa"/>
            <w:shd w:val="clear" w:color="auto" w:fill="66FFFF"/>
          </w:tcPr>
          <w:p w14:paraId="169492E5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869" w:type="dxa"/>
            <w:shd w:val="clear" w:color="auto" w:fill="66FFFF"/>
          </w:tcPr>
          <w:p w14:paraId="5CD4151C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972" w:type="dxa"/>
            <w:shd w:val="clear" w:color="auto" w:fill="66FFFF"/>
          </w:tcPr>
          <w:p w14:paraId="4F3ABCAC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</w:tr>
      <w:tr w:rsidR="00B91E30" w:rsidRPr="005A18FD" w14:paraId="25B5A273" w14:textId="77777777" w:rsidTr="00266CA1">
        <w:trPr>
          <w:trHeight w:val="284"/>
          <w:jc w:val="center"/>
        </w:trPr>
        <w:tc>
          <w:tcPr>
            <w:tcW w:w="1142" w:type="dxa"/>
            <w:shd w:val="clear" w:color="auto" w:fill="66FFFF"/>
            <w:vAlign w:val="center"/>
          </w:tcPr>
          <w:p w14:paraId="43B49289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027" w:type="dxa"/>
            <w:shd w:val="clear" w:color="auto" w:fill="66FFFF"/>
            <w:vAlign w:val="center"/>
          </w:tcPr>
          <w:p w14:paraId="0166798D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142" w:type="dxa"/>
            <w:shd w:val="clear" w:color="auto" w:fill="66FFFF"/>
            <w:vAlign w:val="center"/>
          </w:tcPr>
          <w:p w14:paraId="5351B94A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2016" w:type="dxa"/>
            <w:shd w:val="clear" w:color="auto" w:fill="66FFFF"/>
          </w:tcPr>
          <w:p w14:paraId="013E2607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781" w:type="dxa"/>
            <w:shd w:val="clear" w:color="auto" w:fill="66FFFF"/>
          </w:tcPr>
          <w:p w14:paraId="484586D3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869" w:type="dxa"/>
            <w:shd w:val="clear" w:color="auto" w:fill="66FFFF"/>
          </w:tcPr>
          <w:p w14:paraId="2E5233E8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972" w:type="dxa"/>
            <w:shd w:val="clear" w:color="auto" w:fill="66FFFF"/>
          </w:tcPr>
          <w:p w14:paraId="229E15C3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</w:tr>
      <w:tr w:rsidR="00B91E30" w:rsidRPr="005A18FD" w14:paraId="3F4069A7" w14:textId="77777777" w:rsidTr="00266CA1">
        <w:trPr>
          <w:trHeight w:val="284"/>
          <w:jc w:val="center"/>
        </w:trPr>
        <w:tc>
          <w:tcPr>
            <w:tcW w:w="1142" w:type="dxa"/>
            <w:shd w:val="clear" w:color="auto" w:fill="66FFFF"/>
            <w:vAlign w:val="center"/>
          </w:tcPr>
          <w:p w14:paraId="65ABDF02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027" w:type="dxa"/>
            <w:shd w:val="clear" w:color="auto" w:fill="66FFFF"/>
            <w:vAlign w:val="center"/>
          </w:tcPr>
          <w:p w14:paraId="0D9741D9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142" w:type="dxa"/>
            <w:shd w:val="clear" w:color="auto" w:fill="66FFFF"/>
            <w:vAlign w:val="center"/>
          </w:tcPr>
          <w:p w14:paraId="7EC5C771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2016" w:type="dxa"/>
            <w:shd w:val="clear" w:color="auto" w:fill="66FFFF"/>
          </w:tcPr>
          <w:p w14:paraId="0481414D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781" w:type="dxa"/>
            <w:shd w:val="clear" w:color="auto" w:fill="66FFFF"/>
          </w:tcPr>
          <w:p w14:paraId="6DB2D533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869" w:type="dxa"/>
            <w:shd w:val="clear" w:color="auto" w:fill="66FFFF"/>
          </w:tcPr>
          <w:p w14:paraId="00AA0882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972" w:type="dxa"/>
            <w:shd w:val="clear" w:color="auto" w:fill="66FFFF"/>
          </w:tcPr>
          <w:p w14:paraId="161503D3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</w:tr>
      <w:tr w:rsidR="00B91E30" w:rsidRPr="005A18FD" w14:paraId="41B6B343" w14:textId="77777777" w:rsidTr="00266CA1">
        <w:trPr>
          <w:trHeight w:val="284"/>
          <w:jc w:val="center"/>
        </w:trPr>
        <w:tc>
          <w:tcPr>
            <w:tcW w:w="1142" w:type="dxa"/>
            <w:shd w:val="clear" w:color="auto" w:fill="66FFFF"/>
            <w:vAlign w:val="center"/>
          </w:tcPr>
          <w:p w14:paraId="56B4A55D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027" w:type="dxa"/>
            <w:shd w:val="clear" w:color="auto" w:fill="66FFFF"/>
            <w:vAlign w:val="center"/>
          </w:tcPr>
          <w:p w14:paraId="6B38D572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142" w:type="dxa"/>
            <w:shd w:val="clear" w:color="auto" w:fill="66FFFF"/>
            <w:vAlign w:val="center"/>
          </w:tcPr>
          <w:p w14:paraId="7E616F7F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2016" w:type="dxa"/>
            <w:shd w:val="clear" w:color="auto" w:fill="66FFFF"/>
          </w:tcPr>
          <w:p w14:paraId="7AFF495A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781" w:type="dxa"/>
            <w:shd w:val="clear" w:color="auto" w:fill="66FFFF"/>
          </w:tcPr>
          <w:p w14:paraId="2EAE0964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869" w:type="dxa"/>
            <w:shd w:val="clear" w:color="auto" w:fill="66FFFF"/>
          </w:tcPr>
          <w:p w14:paraId="65AB195E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972" w:type="dxa"/>
            <w:shd w:val="clear" w:color="auto" w:fill="66FFFF"/>
          </w:tcPr>
          <w:p w14:paraId="6FF91565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</w:tr>
      <w:tr w:rsidR="00B91E30" w:rsidRPr="005A18FD" w14:paraId="49F95ACF" w14:textId="77777777" w:rsidTr="00266CA1">
        <w:trPr>
          <w:trHeight w:val="284"/>
          <w:jc w:val="center"/>
        </w:trPr>
        <w:tc>
          <w:tcPr>
            <w:tcW w:w="1142" w:type="dxa"/>
            <w:shd w:val="clear" w:color="auto" w:fill="66FFFF"/>
            <w:vAlign w:val="center"/>
          </w:tcPr>
          <w:p w14:paraId="32447052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027" w:type="dxa"/>
            <w:shd w:val="clear" w:color="auto" w:fill="66FFFF"/>
            <w:vAlign w:val="center"/>
          </w:tcPr>
          <w:p w14:paraId="0695C027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142" w:type="dxa"/>
            <w:shd w:val="clear" w:color="auto" w:fill="66FFFF"/>
            <w:vAlign w:val="center"/>
          </w:tcPr>
          <w:p w14:paraId="39F93AC9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2016" w:type="dxa"/>
            <w:shd w:val="clear" w:color="auto" w:fill="66FFFF"/>
          </w:tcPr>
          <w:p w14:paraId="295107B7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781" w:type="dxa"/>
            <w:shd w:val="clear" w:color="auto" w:fill="66FFFF"/>
          </w:tcPr>
          <w:p w14:paraId="24A1B107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869" w:type="dxa"/>
            <w:shd w:val="clear" w:color="auto" w:fill="66FFFF"/>
          </w:tcPr>
          <w:p w14:paraId="6A112033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972" w:type="dxa"/>
            <w:shd w:val="clear" w:color="auto" w:fill="66FFFF"/>
          </w:tcPr>
          <w:p w14:paraId="2E0D2962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</w:tr>
      <w:tr w:rsidR="00B91E30" w:rsidRPr="005A18FD" w14:paraId="4F5FF818" w14:textId="77777777" w:rsidTr="00266CA1">
        <w:trPr>
          <w:trHeight w:val="284"/>
          <w:jc w:val="center"/>
        </w:trPr>
        <w:tc>
          <w:tcPr>
            <w:tcW w:w="1142" w:type="dxa"/>
            <w:shd w:val="clear" w:color="auto" w:fill="66FFFF"/>
            <w:vAlign w:val="center"/>
          </w:tcPr>
          <w:p w14:paraId="6786A2D2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027" w:type="dxa"/>
            <w:shd w:val="clear" w:color="auto" w:fill="66FFFF"/>
            <w:vAlign w:val="center"/>
          </w:tcPr>
          <w:p w14:paraId="3321533E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142" w:type="dxa"/>
            <w:shd w:val="clear" w:color="auto" w:fill="66FFFF"/>
            <w:vAlign w:val="center"/>
          </w:tcPr>
          <w:p w14:paraId="20833C27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2016" w:type="dxa"/>
            <w:shd w:val="clear" w:color="auto" w:fill="66FFFF"/>
          </w:tcPr>
          <w:p w14:paraId="65A77AB5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781" w:type="dxa"/>
            <w:shd w:val="clear" w:color="auto" w:fill="66FFFF"/>
          </w:tcPr>
          <w:p w14:paraId="651B6A16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869" w:type="dxa"/>
            <w:shd w:val="clear" w:color="auto" w:fill="66FFFF"/>
          </w:tcPr>
          <w:p w14:paraId="67C1C341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972" w:type="dxa"/>
            <w:shd w:val="clear" w:color="auto" w:fill="66FFFF"/>
          </w:tcPr>
          <w:p w14:paraId="0F6C78B9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</w:tr>
      <w:tr w:rsidR="00B91E30" w:rsidRPr="005A18FD" w14:paraId="65D68D53" w14:textId="77777777" w:rsidTr="00266CA1">
        <w:trPr>
          <w:trHeight w:val="284"/>
          <w:jc w:val="center"/>
        </w:trPr>
        <w:tc>
          <w:tcPr>
            <w:tcW w:w="1142" w:type="dxa"/>
            <w:shd w:val="clear" w:color="auto" w:fill="66FFFF"/>
            <w:vAlign w:val="center"/>
          </w:tcPr>
          <w:p w14:paraId="7E7F7DF0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027" w:type="dxa"/>
            <w:shd w:val="clear" w:color="auto" w:fill="66FFFF"/>
            <w:vAlign w:val="center"/>
          </w:tcPr>
          <w:p w14:paraId="7C0F579F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142" w:type="dxa"/>
            <w:shd w:val="clear" w:color="auto" w:fill="66FFFF"/>
            <w:vAlign w:val="center"/>
          </w:tcPr>
          <w:p w14:paraId="73A15D47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2016" w:type="dxa"/>
            <w:shd w:val="clear" w:color="auto" w:fill="66FFFF"/>
          </w:tcPr>
          <w:p w14:paraId="10846A00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781" w:type="dxa"/>
            <w:shd w:val="clear" w:color="auto" w:fill="66FFFF"/>
          </w:tcPr>
          <w:p w14:paraId="42E3498F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869" w:type="dxa"/>
            <w:shd w:val="clear" w:color="auto" w:fill="66FFFF"/>
          </w:tcPr>
          <w:p w14:paraId="2489B856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972" w:type="dxa"/>
            <w:shd w:val="clear" w:color="auto" w:fill="66FFFF"/>
          </w:tcPr>
          <w:p w14:paraId="5271765C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</w:tr>
      <w:tr w:rsidR="00B91E30" w:rsidRPr="005A18FD" w14:paraId="140DC4BE" w14:textId="77777777" w:rsidTr="00266CA1">
        <w:trPr>
          <w:trHeight w:val="284"/>
          <w:jc w:val="center"/>
        </w:trPr>
        <w:tc>
          <w:tcPr>
            <w:tcW w:w="1142" w:type="dxa"/>
            <w:shd w:val="clear" w:color="auto" w:fill="66FFFF"/>
            <w:vAlign w:val="center"/>
          </w:tcPr>
          <w:p w14:paraId="1C25CFCF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027" w:type="dxa"/>
            <w:shd w:val="clear" w:color="auto" w:fill="66FFFF"/>
            <w:vAlign w:val="center"/>
          </w:tcPr>
          <w:p w14:paraId="71A20B38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142" w:type="dxa"/>
            <w:shd w:val="clear" w:color="auto" w:fill="66FFFF"/>
            <w:vAlign w:val="center"/>
          </w:tcPr>
          <w:p w14:paraId="70954712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2016" w:type="dxa"/>
            <w:shd w:val="clear" w:color="auto" w:fill="66FFFF"/>
          </w:tcPr>
          <w:p w14:paraId="29D474C0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781" w:type="dxa"/>
            <w:shd w:val="clear" w:color="auto" w:fill="66FFFF"/>
          </w:tcPr>
          <w:p w14:paraId="568FC34A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869" w:type="dxa"/>
            <w:shd w:val="clear" w:color="auto" w:fill="66FFFF"/>
          </w:tcPr>
          <w:p w14:paraId="6443CA0B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972" w:type="dxa"/>
            <w:shd w:val="clear" w:color="auto" w:fill="66FFFF"/>
          </w:tcPr>
          <w:p w14:paraId="17AAF1DF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</w:tr>
      <w:tr w:rsidR="00B91E30" w:rsidRPr="005A18FD" w14:paraId="7F42267C" w14:textId="77777777" w:rsidTr="00266CA1">
        <w:trPr>
          <w:trHeight w:val="284"/>
          <w:jc w:val="center"/>
        </w:trPr>
        <w:tc>
          <w:tcPr>
            <w:tcW w:w="1142" w:type="dxa"/>
            <w:shd w:val="clear" w:color="auto" w:fill="66FFFF"/>
            <w:vAlign w:val="center"/>
          </w:tcPr>
          <w:p w14:paraId="3A5A90C2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027" w:type="dxa"/>
            <w:shd w:val="clear" w:color="auto" w:fill="66FFFF"/>
            <w:vAlign w:val="center"/>
          </w:tcPr>
          <w:p w14:paraId="3F704741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142" w:type="dxa"/>
            <w:shd w:val="clear" w:color="auto" w:fill="66FFFF"/>
            <w:vAlign w:val="center"/>
          </w:tcPr>
          <w:p w14:paraId="516A6E37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2016" w:type="dxa"/>
            <w:shd w:val="clear" w:color="auto" w:fill="66FFFF"/>
          </w:tcPr>
          <w:p w14:paraId="7B131981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781" w:type="dxa"/>
            <w:shd w:val="clear" w:color="auto" w:fill="66FFFF"/>
          </w:tcPr>
          <w:p w14:paraId="26C66ECA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869" w:type="dxa"/>
            <w:shd w:val="clear" w:color="auto" w:fill="66FFFF"/>
          </w:tcPr>
          <w:p w14:paraId="2594F7DA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972" w:type="dxa"/>
            <w:shd w:val="clear" w:color="auto" w:fill="66FFFF"/>
          </w:tcPr>
          <w:p w14:paraId="5EF53013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</w:tr>
      <w:tr w:rsidR="00B91E30" w:rsidRPr="005A18FD" w14:paraId="0943CB49" w14:textId="77777777" w:rsidTr="00266CA1">
        <w:trPr>
          <w:trHeight w:val="284"/>
          <w:jc w:val="center"/>
        </w:trPr>
        <w:tc>
          <w:tcPr>
            <w:tcW w:w="1142" w:type="dxa"/>
            <w:shd w:val="clear" w:color="auto" w:fill="66FFFF"/>
            <w:vAlign w:val="center"/>
          </w:tcPr>
          <w:p w14:paraId="22C22C2E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027" w:type="dxa"/>
            <w:shd w:val="clear" w:color="auto" w:fill="66FFFF"/>
            <w:vAlign w:val="center"/>
          </w:tcPr>
          <w:p w14:paraId="0E259936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142" w:type="dxa"/>
            <w:shd w:val="clear" w:color="auto" w:fill="66FFFF"/>
            <w:vAlign w:val="center"/>
          </w:tcPr>
          <w:p w14:paraId="53735E72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2016" w:type="dxa"/>
            <w:shd w:val="clear" w:color="auto" w:fill="66FFFF"/>
          </w:tcPr>
          <w:p w14:paraId="0BFB0D3D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781" w:type="dxa"/>
            <w:shd w:val="clear" w:color="auto" w:fill="66FFFF"/>
          </w:tcPr>
          <w:p w14:paraId="39379E20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869" w:type="dxa"/>
            <w:shd w:val="clear" w:color="auto" w:fill="66FFFF"/>
          </w:tcPr>
          <w:p w14:paraId="25B9F79C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972" w:type="dxa"/>
            <w:shd w:val="clear" w:color="auto" w:fill="66FFFF"/>
          </w:tcPr>
          <w:p w14:paraId="6A5CE82C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</w:tr>
      <w:tr w:rsidR="00B91E30" w:rsidRPr="005A18FD" w14:paraId="13F8DA14" w14:textId="77777777" w:rsidTr="00266CA1">
        <w:trPr>
          <w:trHeight w:val="284"/>
          <w:jc w:val="center"/>
        </w:trPr>
        <w:tc>
          <w:tcPr>
            <w:tcW w:w="1142" w:type="dxa"/>
            <w:shd w:val="clear" w:color="auto" w:fill="66FFFF"/>
            <w:vAlign w:val="center"/>
          </w:tcPr>
          <w:p w14:paraId="6B727846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027" w:type="dxa"/>
            <w:shd w:val="clear" w:color="auto" w:fill="66FFFF"/>
            <w:vAlign w:val="center"/>
          </w:tcPr>
          <w:p w14:paraId="217D0A18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142" w:type="dxa"/>
            <w:shd w:val="clear" w:color="auto" w:fill="66FFFF"/>
            <w:vAlign w:val="center"/>
          </w:tcPr>
          <w:p w14:paraId="54F90D83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2016" w:type="dxa"/>
            <w:shd w:val="clear" w:color="auto" w:fill="66FFFF"/>
          </w:tcPr>
          <w:p w14:paraId="71884FC6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781" w:type="dxa"/>
            <w:shd w:val="clear" w:color="auto" w:fill="66FFFF"/>
          </w:tcPr>
          <w:p w14:paraId="1569626F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869" w:type="dxa"/>
            <w:shd w:val="clear" w:color="auto" w:fill="66FFFF"/>
          </w:tcPr>
          <w:p w14:paraId="06F1E769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972" w:type="dxa"/>
            <w:shd w:val="clear" w:color="auto" w:fill="66FFFF"/>
          </w:tcPr>
          <w:p w14:paraId="09476BA2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</w:tr>
      <w:tr w:rsidR="00B91E30" w:rsidRPr="005A18FD" w14:paraId="15AFD58F" w14:textId="77777777" w:rsidTr="00266CA1">
        <w:trPr>
          <w:trHeight w:val="284"/>
          <w:jc w:val="center"/>
        </w:trPr>
        <w:tc>
          <w:tcPr>
            <w:tcW w:w="1142" w:type="dxa"/>
            <w:shd w:val="clear" w:color="auto" w:fill="66FFFF"/>
            <w:vAlign w:val="center"/>
          </w:tcPr>
          <w:p w14:paraId="5FF47270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027" w:type="dxa"/>
            <w:shd w:val="clear" w:color="auto" w:fill="66FFFF"/>
            <w:vAlign w:val="center"/>
          </w:tcPr>
          <w:p w14:paraId="3FD71FDC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142" w:type="dxa"/>
            <w:shd w:val="clear" w:color="auto" w:fill="66FFFF"/>
            <w:vAlign w:val="center"/>
          </w:tcPr>
          <w:p w14:paraId="3AEE1E5A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2016" w:type="dxa"/>
            <w:shd w:val="clear" w:color="auto" w:fill="66FFFF"/>
          </w:tcPr>
          <w:p w14:paraId="5C0F3DF5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781" w:type="dxa"/>
            <w:shd w:val="clear" w:color="auto" w:fill="66FFFF"/>
          </w:tcPr>
          <w:p w14:paraId="4FC8C2FC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869" w:type="dxa"/>
            <w:shd w:val="clear" w:color="auto" w:fill="66FFFF"/>
          </w:tcPr>
          <w:p w14:paraId="63ED155C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972" w:type="dxa"/>
            <w:shd w:val="clear" w:color="auto" w:fill="66FFFF"/>
          </w:tcPr>
          <w:p w14:paraId="19596622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</w:tr>
      <w:tr w:rsidR="00B91E30" w:rsidRPr="005A18FD" w14:paraId="6CD6EB1B" w14:textId="77777777" w:rsidTr="00266CA1">
        <w:trPr>
          <w:trHeight w:val="284"/>
          <w:jc w:val="center"/>
        </w:trPr>
        <w:tc>
          <w:tcPr>
            <w:tcW w:w="1142" w:type="dxa"/>
            <w:shd w:val="clear" w:color="auto" w:fill="66FFFF"/>
            <w:vAlign w:val="center"/>
          </w:tcPr>
          <w:p w14:paraId="07341706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027" w:type="dxa"/>
            <w:shd w:val="clear" w:color="auto" w:fill="66FFFF"/>
            <w:vAlign w:val="center"/>
          </w:tcPr>
          <w:p w14:paraId="7463F3E7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142" w:type="dxa"/>
            <w:shd w:val="clear" w:color="auto" w:fill="66FFFF"/>
            <w:vAlign w:val="center"/>
          </w:tcPr>
          <w:p w14:paraId="3990E3FF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2016" w:type="dxa"/>
            <w:shd w:val="clear" w:color="auto" w:fill="66FFFF"/>
          </w:tcPr>
          <w:p w14:paraId="068789E1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781" w:type="dxa"/>
            <w:shd w:val="clear" w:color="auto" w:fill="66FFFF"/>
          </w:tcPr>
          <w:p w14:paraId="18C120DB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869" w:type="dxa"/>
            <w:shd w:val="clear" w:color="auto" w:fill="66FFFF"/>
          </w:tcPr>
          <w:p w14:paraId="44163A2A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972" w:type="dxa"/>
            <w:shd w:val="clear" w:color="auto" w:fill="66FFFF"/>
          </w:tcPr>
          <w:p w14:paraId="23C23779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</w:tr>
      <w:tr w:rsidR="00B91E30" w:rsidRPr="005A18FD" w14:paraId="2DE35717" w14:textId="77777777" w:rsidTr="00266CA1">
        <w:trPr>
          <w:trHeight w:val="284"/>
          <w:jc w:val="center"/>
        </w:trPr>
        <w:tc>
          <w:tcPr>
            <w:tcW w:w="1142" w:type="dxa"/>
            <w:shd w:val="clear" w:color="auto" w:fill="66FFFF"/>
            <w:vAlign w:val="center"/>
          </w:tcPr>
          <w:p w14:paraId="21ABF84A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027" w:type="dxa"/>
            <w:shd w:val="clear" w:color="auto" w:fill="66FFFF"/>
            <w:vAlign w:val="center"/>
          </w:tcPr>
          <w:p w14:paraId="5D60FE61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142" w:type="dxa"/>
            <w:shd w:val="clear" w:color="auto" w:fill="66FFFF"/>
            <w:vAlign w:val="center"/>
          </w:tcPr>
          <w:p w14:paraId="6D0BC4B9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2016" w:type="dxa"/>
            <w:shd w:val="clear" w:color="auto" w:fill="66FFFF"/>
          </w:tcPr>
          <w:p w14:paraId="7786E637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781" w:type="dxa"/>
            <w:shd w:val="clear" w:color="auto" w:fill="66FFFF"/>
          </w:tcPr>
          <w:p w14:paraId="0D3AB34F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869" w:type="dxa"/>
            <w:shd w:val="clear" w:color="auto" w:fill="66FFFF"/>
          </w:tcPr>
          <w:p w14:paraId="1FFDA3C2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972" w:type="dxa"/>
            <w:shd w:val="clear" w:color="auto" w:fill="66FFFF"/>
          </w:tcPr>
          <w:p w14:paraId="60801CF2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</w:tr>
      <w:tr w:rsidR="00B91E30" w:rsidRPr="005A18FD" w14:paraId="19E34381" w14:textId="77777777" w:rsidTr="00266CA1">
        <w:trPr>
          <w:trHeight w:val="284"/>
          <w:jc w:val="center"/>
        </w:trPr>
        <w:tc>
          <w:tcPr>
            <w:tcW w:w="1142" w:type="dxa"/>
            <w:shd w:val="clear" w:color="auto" w:fill="66FFFF"/>
            <w:vAlign w:val="center"/>
          </w:tcPr>
          <w:p w14:paraId="4991FF3D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027" w:type="dxa"/>
            <w:shd w:val="clear" w:color="auto" w:fill="66FFFF"/>
            <w:vAlign w:val="center"/>
          </w:tcPr>
          <w:p w14:paraId="00F9B5E9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142" w:type="dxa"/>
            <w:shd w:val="clear" w:color="auto" w:fill="66FFFF"/>
            <w:vAlign w:val="center"/>
          </w:tcPr>
          <w:p w14:paraId="06C44A98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2016" w:type="dxa"/>
            <w:shd w:val="clear" w:color="auto" w:fill="66FFFF"/>
          </w:tcPr>
          <w:p w14:paraId="336E5D5F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781" w:type="dxa"/>
            <w:shd w:val="clear" w:color="auto" w:fill="66FFFF"/>
          </w:tcPr>
          <w:p w14:paraId="2C00D4AD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869" w:type="dxa"/>
            <w:shd w:val="clear" w:color="auto" w:fill="66FFFF"/>
          </w:tcPr>
          <w:p w14:paraId="36EBB3CC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972" w:type="dxa"/>
            <w:shd w:val="clear" w:color="auto" w:fill="66FFFF"/>
          </w:tcPr>
          <w:p w14:paraId="0B5D6B1F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</w:tr>
      <w:tr w:rsidR="00B91E30" w:rsidRPr="005A18FD" w14:paraId="62961764" w14:textId="77777777" w:rsidTr="00266CA1">
        <w:trPr>
          <w:trHeight w:val="284"/>
          <w:jc w:val="center"/>
        </w:trPr>
        <w:tc>
          <w:tcPr>
            <w:tcW w:w="1142" w:type="dxa"/>
            <w:shd w:val="clear" w:color="auto" w:fill="66FFFF"/>
            <w:vAlign w:val="center"/>
          </w:tcPr>
          <w:p w14:paraId="6DE1F3F8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027" w:type="dxa"/>
            <w:shd w:val="clear" w:color="auto" w:fill="66FFFF"/>
            <w:vAlign w:val="center"/>
          </w:tcPr>
          <w:p w14:paraId="10597186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142" w:type="dxa"/>
            <w:shd w:val="clear" w:color="auto" w:fill="66FFFF"/>
            <w:vAlign w:val="center"/>
          </w:tcPr>
          <w:p w14:paraId="5264E20B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2016" w:type="dxa"/>
            <w:shd w:val="clear" w:color="auto" w:fill="66FFFF"/>
          </w:tcPr>
          <w:p w14:paraId="03409AF7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781" w:type="dxa"/>
            <w:shd w:val="clear" w:color="auto" w:fill="66FFFF"/>
          </w:tcPr>
          <w:p w14:paraId="60859679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869" w:type="dxa"/>
            <w:shd w:val="clear" w:color="auto" w:fill="66FFFF"/>
          </w:tcPr>
          <w:p w14:paraId="7FEA8842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972" w:type="dxa"/>
            <w:shd w:val="clear" w:color="auto" w:fill="66FFFF"/>
          </w:tcPr>
          <w:p w14:paraId="637A36D3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</w:tr>
      <w:tr w:rsidR="00B91E30" w:rsidRPr="005A18FD" w14:paraId="029B3FB4" w14:textId="77777777" w:rsidTr="00266CA1">
        <w:trPr>
          <w:trHeight w:val="284"/>
          <w:jc w:val="center"/>
        </w:trPr>
        <w:tc>
          <w:tcPr>
            <w:tcW w:w="1142" w:type="dxa"/>
            <w:shd w:val="clear" w:color="auto" w:fill="66FFFF"/>
            <w:vAlign w:val="center"/>
          </w:tcPr>
          <w:p w14:paraId="4B54CBCD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027" w:type="dxa"/>
            <w:shd w:val="clear" w:color="auto" w:fill="66FFFF"/>
            <w:vAlign w:val="center"/>
          </w:tcPr>
          <w:p w14:paraId="0F1B5489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142" w:type="dxa"/>
            <w:shd w:val="clear" w:color="auto" w:fill="66FFFF"/>
            <w:vAlign w:val="center"/>
          </w:tcPr>
          <w:p w14:paraId="2686D62D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2016" w:type="dxa"/>
            <w:shd w:val="clear" w:color="auto" w:fill="66FFFF"/>
          </w:tcPr>
          <w:p w14:paraId="1DD33DFD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781" w:type="dxa"/>
            <w:shd w:val="clear" w:color="auto" w:fill="66FFFF"/>
          </w:tcPr>
          <w:p w14:paraId="4BFDCAE2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869" w:type="dxa"/>
            <w:shd w:val="clear" w:color="auto" w:fill="66FFFF"/>
          </w:tcPr>
          <w:p w14:paraId="625D0DE0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972" w:type="dxa"/>
            <w:shd w:val="clear" w:color="auto" w:fill="66FFFF"/>
          </w:tcPr>
          <w:p w14:paraId="26EA390C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</w:tr>
      <w:tr w:rsidR="00B91E30" w:rsidRPr="005A18FD" w14:paraId="056F9636" w14:textId="77777777" w:rsidTr="00266CA1">
        <w:trPr>
          <w:trHeight w:val="284"/>
          <w:jc w:val="center"/>
        </w:trPr>
        <w:tc>
          <w:tcPr>
            <w:tcW w:w="1142" w:type="dxa"/>
            <w:shd w:val="clear" w:color="auto" w:fill="66FFFF"/>
            <w:vAlign w:val="center"/>
          </w:tcPr>
          <w:p w14:paraId="6943BF82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027" w:type="dxa"/>
            <w:shd w:val="clear" w:color="auto" w:fill="66FFFF"/>
            <w:vAlign w:val="center"/>
          </w:tcPr>
          <w:p w14:paraId="6716D476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142" w:type="dxa"/>
            <w:shd w:val="clear" w:color="auto" w:fill="66FFFF"/>
            <w:vAlign w:val="center"/>
          </w:tcPr>
          <w:p w14:paraId="71E1A4D5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2016" w:type="dxa"/>
            <w:shd w:val="clear" w:color="auto" w:fill="66FFFF"/>
          </w:tcPr>
          <w:p w14:paraId="787D63C8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781" w:type="dxa"/>
            <w:shd w:val="clear" w:color="auto" w:fill="66FFFF"/>
          </w:tcPr>
          <w:p w14:paraId="7D69D8C7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869" w:type="dxa"/>
            <w:shd w:val="clear" w:color="auto" w:fill="66FFFF"/>
          </w:tcPr>
          <w:p w14:paraId="60AE4480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972" w:type="dxa"/>
            <w:shd w:val="clear" w:color="auto" w:fill="66FFFF"/>
          </w:tcPr>
          <w:p w14:paraId="1886C63B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</w:tr>
      <w:tr w:rsidR="00B91E30" w:rsidRPr="005A18FD" w14:paraId="1181D6C3" w14:textId="77777777" w:rsidTr="00266CA1">
        <w:trPr>
          <w:trHeight w:val="284"/>
          <w:jc w:val="center"/>
        </w:trPr>
        <w:tc>
          <w:tcPr>
            <w:tcW w:w="1142" w:type="dxa"/>
            <w:shd w:val="clear" w:color="auto" w:fill="66FFFF"/>
            <w:vAlign w:val="center"/>
          </w:tcPr>
          <w:p w14:paraId="1ACB1860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027" w:type="dxa"/>
            <w:shd w:val="clear" w:color="auto" w:fill="66FFFF"/>
            <w:vAlign w:val="center"/>
          </w:tcPr>
          <w:p w14:paraId="7C72D218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142" w:type="dxa"/>
            <w:shd w:val="clear" w:color="auto" w:fill="66FFFF"/>
            <w:vAlign w:val="center"/>
          </w:tcPr>
          <w:p w14:paraId="5BF2DDE6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2016" w:type="dxa"/>
            <w:shd w:val="clear" w:color="auto" w:fill="66FFFF"/>
          </w:tcPr>
          <w:p w14:paraId="0F37B213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781" w:type="dxa"/>
            <w:shd w:val="clear" w:color="auto" w:fill="66FFFF"/>
          </w:tcPr>
          <w:p w14:paraId="66B73D7F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869" w:type="dxa"/>
            <w:shd w:val="clear" w:color="auto" w:fill="66FFFF"/>
          </w:tcPr>
          <w:p w14:paraId="1EBF0CA0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972" w:type="dxa"/>
            <w:shd w:val="clear" w:color="auto" w:fill="66FFFF"/>
          </w:tcPr>
          <w:p w14:paraId="225427A6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</w:tr>
      <w:tr w:rsidR="00B91E30" w:rsidRPr="005A18FD" w14:paraId="1C1D2F30" w14:textId="77777777" w:rsidTr="00266CA1">
        <w:trPr>
          <w:trHeight w:val="284"/>
          <w:jc w:val="center"/>
        </w:trPr>
        <w:tc>
          <w:tcPr>
            <w:tcW w:w="1142" w:type="dxa"/>
            <w:shd w:val="clear" w:color="auto" w:fill="66FFFF"/>
            <w:vAlign w:val="center"/>
          </w:tcPr>
          <w:p w14:paraId="12BABF9D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027" w:type="dxa"/>
            <w:shd w:val="clear" w:color="auto" w:fill="66FFFF"/>
            <w:vAlign w:val="center"/>
          </w:tcPr>
          <w:p w14:paraId="21559FE9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142" w:type="dxa"/>
            <w:shd w:val="clear" w:color="auto" w:fill="66FFFF"/>
            <w:vAlign w:val="center"/>
          </w:tcPr>
          <w:p w14:paraId="6CE4781F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2016" w:type="dxa"/>
            <w:shd w:val="clear" w:color="auto" w:fill="66FFFF"/>
          </w:tcPr>
          <w:p w14:paraId="13E12C3C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781" w:type="dxa"/>
            <w:shd w:val="clear" w:color="auto" w:fill="66FFFF"/>
          </w:tcPr>
          <w:p w14:paraId="406AADB9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869" w:type="dxa"/>
            <w:shd w:val="clear" w:color="auto" w:fill="66FFFF"/>
          </w:tcPr>
          <w:p w14:paraId="57976753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972" w:type="dxa"/>
            <w:shd w:val="clear" w:color="auto" w:fill="66FFFF"/>
          </w:tcPr>
          <w:p w14:paraId="6663C22D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</w:tr>
      <w:tr w:rsidR="00B91E30" w:rsidRPr="005A18FD" w14:paraId="3A6F15E6" w14:textId="77777777" w:rsidTr="00266CA1">
        <w:trPr>
          <w:trHeight w:val="284"/>
          <w:jc w:val="center"/>
        </w:trPr>
        <w:tc>
          <w:tcPr>
            <w:tcW w:w="1142" w:type="dxa"/>
            <w:shd w:val="clear" w:color="auto" w:fill="66FFFF"/>
            <w:vAlign w:val="center"/>
          </w:tcPr>
          <w:p w14:paraId="1805C839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027" w:type="dxa"/>
            <w:shd w:val="clear" w:color="auto" w:fill="66FFFF"/>
            <w:vAlign w:val="center"/>
          </w:tcPr>
          <w:p w14:paraId="30DEF731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142" w:type="dxa"/>
            <w:shd w:val="clear" w:color="auto" w:fill="66FFFF"/>
            <w:vAlign w:val="center"/>
          </w:tcPr>
          <w:p w14:paraId="74BDED63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2016" w:type="dxa"/>
            <w:shd w:val="clear" w:color="auto" w:fill="66FFFF"/>
          </w:tcPr>
          <w:p w14:paraId="3548DFF5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781" w:type="dxa"/>
            <w:shd w:val="clear" w:color="auto" w:fill="66FFFF"/>
          </w:tcPr>
          <w:p w14:paraId="47C4908C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869" w:type="dxa"/>
            <w:shd w:val="clear" w:color="auto" w:fill="66FFFF"/>
          </w:tcPr>
          <w:p w14:paraId="5AEA1CD4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972" w:type="dxa"/>
            <w:shd w:val="clear" w:color="auto" w:fill="66FFFF"/>
          </w:tcPr>
          <w:p w14:paraId="6260E647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</w:tr>
      <w:tr w:rsidR="00B91E30" w:rsidRPr="005A18FD" w14:paraId="4883FE2E" w14:textId="77777777" w:rsidTr="00266CA1">
        <w:trPr>
          <w:trHeight w:val="284"/>
          <w:jc w:val="center"/>
        </w:trPr>
        <w:tc>
          <w:tcPr>
            <w:tcW w:w="1142" w:type="dxa"/>
            <w:shd w:val="clear" w:color="auto" w:fill="66FFFF"/>
            <w:vAlign w:val="center"/>
          </w:tcPr>
          <w:p w14:paraId="06BABAE3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027" w:type="dxa"/>
            <w:shd w:val="clear" w:color="auto" w:fill="66FFFF"/>
            <w:vAlign w:val="center"/>
          </w:tcPr>
          <w:p w14:paraId="44A054CE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142" w:type="dxa"/>
            <w:shd w:val="clear" w:color="auto" w:fill="66FFFF"/>
            <w:vAlign w:val="center"/>
          </w:tcPr>
          <w:p w14:paraId="55E24178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2016" w:type="dxa"/>
            <w:shd w:val="clear" w:color="auto" w:fill="66FFFF"/>
          </w:tcPr>
          <w:p w14:paraId="63F6823E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781" w:type="dxa"/>
            <w:shd w:val="clear" w:color="auto" w:fill="66FFFF"/>
          </w:tcPr>
          <w:p w14:paraId="02EF62B6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869" w:type="dxa"/>
            <w:shd w:val="clear" w:color="auto" w:fill="66FFFF"/>
          </w:tcPr>
          <w:p w14:paraId="34AA9FF5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972" w:type="dxa"/>
            <w:shd w:val="clear" w:color="auto" w:fill="66FFFF"/>
          </w:tcPr>
          <w:p w14:paraId="10C74A8F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</w:tr>
      <w:tr w:rsidR="00B91E30" w:rsidRPr="005A18FD" w14:paraId="04E66E5A" w14:textId="77777777" w:rsidTr="00266CA1">
        <w:trPr>
          <w:trHeight w:val="284"/>
          <w:jc w:val="center"/>
        </w:trPr>
        <w:tc>
          <w:tcPr>
            <w:tcW w:w="1142" w:type="dxa"/>
            <w:shd w:val="clear" w:color="auto" w:fill="66FFFF"/>
            <w:vAlign w:val="center"/>
          </w:tcPr>
          <w:p w14:paraId="78840E25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027" w:type="dxa"/>
            <w:shd w:val="clear" w:color="auto" w:fill="66FFFF"/>
            <w:vAlign w:val="center"/>
          </w:tcPr>
          <w:p w14:paraId="7D1FAAC8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142" w:type="dxa"/>
            <w:shd w:val="clear" w:color="auto" w:fill="66FFFF"/>
            <w:vAlign w:val="center"/>
          </w:tcPr>
          <w:p w14:paraId="42E7B8E9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2016" w:type="dxa"/>
            <w:shd w:val="clear" w:color="auto" w:fill="66FFFF"/>
          </w:tcPr>
          <w:p w14:paraId="4EAD9F08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781" w:type="dxa"/>
            <w:shd w:val="clear" w:color="auto" w:fill="66FFFF"/>
          </w:tcPr>
          <w:p w14:paraId="75BACE52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869" w:type="dxa"/>
            <w:shd w:val="clear" w:color="auto" w:fill="66FFFF"/>
          </w:tcPr>
          <w:p w14:paraId="1A8A0685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972" w:type="dxa"/>
            <w:shd w:val="clear" w:color="auto" w:fill="66FFFF"/>
          </w:tcPr>
          <w:p w14:paraId="3C28D0FE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</w:tr>
      <w:tr w:rsidR="00B91E30" w:rsidRPr="005A18FD" w14:paraId="5694D1A3" w14:textId="77777777" w:rsidTr="00266CA1">
        <w:trPr>
          <w:trHeight w:val="284"/>
          <w:jc w:val="center"/>
        </w:trPr>
        <w:tc>
          <w:tcPr>
            <w:tcW w:w="1142" w:type="dxa"/>
            <w:shd w:val="clear" w:color="auto" w:fill="66FFFF"/>
            <w:vAlign w:val="center"/>
          </w:tcPr>
          <w:p w14:paraId="070FBE18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027" w:type="dxa"/>
            <w:shd w:val="clear" w:color="auto" w:fill="66FFFF"/>
            <w:vAlign w:val="center"/>
          </w:tcPr>
          <w:p w14:paraId="01FC4C81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142" w:type="dxa"/>
            <w:shd w:val="clear" w:color="auto" w:fill="66FFFF"/>
            <w:vAlign w:val="center"/>
          </w:tcPr>
          <w:p w14:paraId="470FA3AA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2016" w:type="dxa"/>
            <w:shd w:val="clear" w:color="auto" w:fill="66FFFF"/>
          </w:tcPr>
          <w:p w14:paraId="3E069072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781" w:type="dxa"/>
            <w:shd w:val="clear" w:color="auto" w:fill="66FFFF"/>
          </w:tcPr>
          <w:p w14:paraId="1CE02E2C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869" w:type="dxa"/>
            <w:shd w:val="clear" w:color="auto" w:fill="66FFFF"/>
          </w:tcPr>
          <w:p w14:paraId="5F580FC5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972" w:type="dxa"/>
            <w:shd w:val="clear" w:color="auto" w:fill="66FFFF"/>
          </w:tcPr>
          <w:p w14:paraId="5061E4D6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</w:tr>
      <w:tr w:rsidR="00B91E30" w:rsidRPr="005A18FD" w14:paraId="4F38451A" w14:textId="77777777" w:rsidTr="00266CA1">
        <w:trPr>
          <w:trHeight w:val="284"/>
          <w:jc w:val="center"/>
        </w:trPr>
        <w:tc>
          <w:tcPr>
            <w:tcW w:w="1142" w:type="dxa"/>
            <w:shd w:val="clear" w:color="auto" w:fill="66FFFF"/>
            <w:vAlign w:val="center"/>
          </w:tcPr>
          <w:p w14:paraId="0177B79F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027" w:type="dxa"/>
            <w:shd w:val="clear" w:color="auto" w:fill="66FFFF"/>
            <w:vAlign w:val="center"/>
          </w:tcPr>
          <w:p w14:paraId="68CC1052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142" w:type="dxa"/>
            <w:shd w:val="clear" w:color="auto" w:fill="66FFFF"/>
            <w:vAlign w:val="center"/>
          </w:tcPr>
          <w:p w14:paraId="779B1784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2016" w:type="dxa"/>
            <w:shd w:val="clear" w:color="auto" w:fill="66FFFF"/>
          </w:tcPr>
          <w:p w14:paraId="13E226AE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781" w:type="dxa"/>
            <w:shd w:val="clear" w:color="auto" w:fill="66FFFF"/>
          </w:tcPr>
          <w:p w14:paraId="65F2A146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869" w:type="dxa"/>
            <w:shd w:val="clear" w:color="auto" w:fill="66FFFF"/>
          </w:tcPr>
          <w:p w14:paraId="2821DFE2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972" w:type="dxa"/>
            <w:shd w:val="clear" w:color="auto" w:fill="66FFFF"/>
          </w:tcPr>
          <w:p w14:paraId="3696B8B2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</w:tr>
      <w:tr w:rsidR="00B91E30" w:rsidRPr="005A18FD" w14:paraId="72D24C4C" w14:textId="77777777" w:rsidTr="00266CA1">
        <w:trPr>
          <w:trHeight w:val="284"/>
          <w:jc w:val="center"/>
        </w:trPr>
        <w:tc>
          <w:tcPr>
            <w:tcW w:w="1142" w:type="dxa"/>
            <w:shd w:val="clear" w:color="auto" w:fill="66FFFF"/>
            <w:vAlign w:val="center"/>
          </w:tcPr>
          <w:p w14:paraId="78FF52BB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027" w:type="dxa"/>
            <w:shd w:val="clear" w:color="auto" w:fill="66FFFF"/>
            <w:vAlign w:val="center"/>
          </w:tcPr>
          <w:p w14:paraId="7615C3B2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142" w:type="dxa"/>
            <w:shd w:val="clear" w:color="auto" w:fill="66FFFF"/>
            <w:vAlign w:val="center"/>
          </w:tcPr>
          <w:p w14:paraId="3C0175EE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2016" w:type="dxa"/>
            <w:shd w:val="clear" w:color="auto" w:fill="66FFFF"/>
          </w:tcPr>
          <w:p w14:paraId="1F160574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781" w:type="dxa"/>
            <w:shd w:val="clear" w:color="auto" w:fill="66FFFF"/>
          </w:tcPr>
          <w:p w14:paraId="2ADBEC63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869" w:type="dxa"/>
            <w:shd w:val="clear" w:color="auto" w:fill="66FFFF"/>
          </w:tcPr>
          <w:p w14:paraId="5208631D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972" w:type="dxa"/>
            <w:shd w:val="clear" w:color="auto" w:fill="66FFFF"/>
          </w:tcPr>
          <w:p w14:paraId="26CF1E83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</w:tr>
    </w:tbl>
    <w:p w14:paraId="085B0E62" w14:textId="77777777" w:rsidR="00A868E6" w:rsidRPr="005A18FD" w:rsidRDefault="00A868E6" w:rsidP="00A868E6">
      <w:pPr>
        <w:rPr>
          <w:lang w:val="es-CO"/>
        </w:rPr>
      </w:pPr>
    </w:p>
    <w:p w14:paraId="39707895" w14:textId="5C2BE7C4" w:rsidR="00A868E6" w:rsidRPr="005A18FD" w:rsidRDefault="00A868E6" w:rsidP="00A868E6">
      <w:pPr>
        <w:rPr>
          <w:lang w:val="es-CO"/>
        </w:rPr>
      </w:pPr>
      <w:r w:rsidRPr="005A18FD">
        <w:rPr>
          <w:lang w:val="es-CO"/>
        </w:rPr>
        <w:t>Ecuaciones Excel sobre hoja TR-55:</w:t>
      </w:r>
    </w:p>
    <w:p w14:paraId="2ACEB70F" w14:textId="77777777" w:rsidR="00A868E6" w:rsidRPr="005A18FD" w:rsidRDefault="00A868E6" w:rsidP="00A868E6">
      <w:pPr>
        <w:rPr>
          <w:lang w:val="es-CO"/>
        </w:rPr>
      </w:pPr>
    </w:p>
    <w:p w14:paraId="57518680" w14:textId="72048126" w:rsidR="00A868E6" w:rsidRDefault="00A868E6" w:rsidP="00320241">
      <w:pPr>
        <w:pStyle w:val="ListParagraph"/>
        <w:numPr>
          <w:ilvl w:val="0"/>
          <w:numId w:val="4"/>
        </w:numPr>
        <w:rPr>
          <w:lang w:val="es-CO"/>
        </w:rPr>
      </w:pPr>
      <w:r w:rsidRPr="004D682C">
        <w:rPr>
          <w:lang w:val="es-CO"/>
        </w:rPr>
        <w:t>Tc Témez: =0.3*((</w:t>
      </w:r>
      <w:r w:rsidR="00D2659D">
        <w:rPr>
          <w:lang w:val="es-CO"/>
        </w:rPr>
        <w:t>L</w:t>
      </w:r>
      <w:r w:rsidRPr="004D682C">
        <w:rPr>
          <w:lang w:val="es-CO"/>
        </w:rPr>
        <w:t>*0.3048/</w:t>
      </w:r>
      <w:proofErr w:type="gramStart"/>
      <w:r w:rsidRPr="004D682C">
        <w:rPr>
          <w:lang w:val="es-CO"/>
        </w:rPr>
        <w:t>1000)/</w:t>
      </w:r>
      <w:proofErr w:type="gramEnd"/>
      <w:r w:rsidRPr="004D682C">
        <w:rPr>
          <w:lang w:val="es-CO"/>
        </w:rPr>
        <w:t>(B21^0.25</w:t>
      </w:r>
      <w:proofErr w:type="gramStart"/>
      <w:r w:rsidRPr="004D682C">
        <w:rPr>
          <w:lang w:val="es-CO"/>
        </w:rPr>
        <w:t>))^</w:t>
      </w:r>
      <w:proofErr w:type="gramEnd"/>
      <w:r w:rsidRPr="004D682C">
        <w:rPr>
          <w:lang w:val="es-CO"/>
        </w:rPr>
        <w:t>0.76</w:t>
      </w:r>
    </w:p>
    <w:p w14:paraId="363D29D1" w14:textId="77777777" w:rsidR="004D682C" w:rsidRPr="004D682C" w:rsidRDefault="004D682C" w:rsidP="004D682C">
      <w:pPr>
        <w:pStyle w:val="ListParagraph"/>
        <w:rPr>
          <w:lang w:val="es-CO"/>
        </w:rPr>
      </w:pPr>
    </w:p>
    <w:p w14:paraId="6DA1C459" w14:textId="4BA8D87A" w:rsidR="00A868E6" w:rsidRPr="004D682C" w:rsidRDefault="00A868E6" w:rsidP="00320241">
      <w:pPr>
        <w:pStyle w:val="ListParagraph"/>
        <w:numPr>
          <w:ilvl w:val="0"/>
          <w:numId w:val="4"/>
        </w:numPr>
        <w:rPr>
          <w:lang w:val="es-CO"/>
        </w:rPr>
      </w:pPr>
      <w:r w:rsidRPr="004D682C">
        <w:rPr>
          <w:lang w:val="es-CO"/>
        </w:rPr>
        <w:t xml:space="preserve">Tc </w:t>
      </w:r>
      <w:proofErr w:type="spellStart"/>
      <w:r w:rsidRPr="004D682C">
        <w:rPr>
          <w:lang w:val="es-CO"/>
        </w:rPr>
        <w:t>Kirpich</w:t>
      </w:r>
      <w:proofErr w:type="spellEnd"/>
      <w:r w:rsidRPr="004D682C">
        <w:rPr>
          <w:lang w:val="es-CO"/>
        </w:rPr>
        <w:t>: =(0.00013*(</w:t>
      </w:r>
      <w:r w:rsidR="00D2659D">
        <w:rPr>
          <w:lang w:val="es-CO"/>
        </w:rPr>
        <w:t>L</w:t>
      </w:r>
      <w:r w:rsidRPr="004D682C">
        <w:rPr>
          <w:lang w:val="es-CO"/>
        </w:rPr>
        <w:t>)^0.</w:t>
      </w:r>
      <w:proofErr w:type="gramStart"/>
      <w:r w:rsidRPr="004D682C">
        <w:rPr>
          <w:lang w:val="es-CO"/>
        </w:rPr>
        <w:t>77)/</w:t>
      </w:r>
      <w:proofErr w:type="gramEnd"/>
      <w:r w:rsidRPr="004D682C">
        <w:rPr>
          <w:lang w:val="es-CO"/>
        </w:rPr>
        <w:t>((B</w:t>
      </w:r>
      <w:proofErr w:type="gramStart"/>
      <w:r w:rsidRPr="004D682C">
        <w:rPr>
          <w:lang w:val="es-CO"/>
        </w:rPr>
        <w:t>21)^</w:t>
      </w:r>
      <w:proofErr w:type="gramEnd"/>
      <w:r w:rsidRPr="004D682C">
        <w:rPr>
          <w:lang w:val="es-CO"/>
        </w:rPr>
        <w:t>0.385)</w:t>
      </w:r>
    </w:p>
    <w:p w14:paraId="71F68117" w14:textId="77777777" w:rsidR="00A868E6" w:rsidRPr="005A18FD" w:rsidRDefault="00A868E6" w:rsidP="00A868E6">
      <w:pPr>
        <w:jc w:val="left"/>
        <w:rPr>
          <w:lang w:val="es-CO"/>
        </w:rPr>
      </w:pPr>
    </w:p>
    <w:p w14:paraId="18C34BD0" w14:textId="6CA811BD" w:rsidR="00A868E6" w:rsidRPr="005A18FD" w:rsidRDefault="00A868E6" w:rsidP="00A868E6">
      <w:pPr>
        <w:jc w:val="left"/>
      </w:pPr>
      <w:r w:rsidRPr="005A18FD">
        <w:t>Agregue un esquema de las cuencas con el valor estimado de TC como etiqueta</w:t>
      </w:r>
      <w:r w:rsidR="00210390">
        <w:t>,</w:t>
      </w:r>
      <w:r w:rsidRPr="005A18FD">
        <w:t xml:space="preserve"> como se muestra en el siguiente ejemplo. Clasificar por cantidades y colores graduados utilizando el valor del Tc en 3 categorías. Para la etiqueta</w:t>
      </w:r>
      <w:r w:rsidR="00210390">
        <w:t>,</w:t>
      </w:r>
      <w:r w:rsidRPr="005A18FD">
        <w:t xml:space="preserve"> redondee el valor Tc a 1 decimal usando la expresión: round([Tc],1)</w:t>
      </w:r>
    </w:p>
    <w:p w14:paraId="1740392A" w14:textId="77777777" w:rsidR="00A868E6" w:rsidRPr="005A18FD" w:rsidRDefault="00A868E6" w:rsidP="00A868E6">
      <w:pPr>
        <w:jc w:val="left"/>
      </w:pPr>
    </w:p>
    <w:p w14:paraId="15DDC87E" w14:textId="77777777" w:rsidR="00A868E6" w:rsidRPr="005A18FD" w:rsidRDefault="00A868E6" w:rsidP="00A868E6">
      <w:pPr>
        <w:jc w:val="center"/>
      </w:pPr>
      <w:r w:rsidRPr="005A18FD">
        <w:rPr>
          <w:noProof/>
          <w:lang w:val="en-US" w:eastAsia="en-US"/>
        </w:rPr>
        <w:drawing>
          <wp:inline distT="0" distB="0" distL="0" distR="0" wp14:anchorId="58F64A84" wp14:editId="258B6B7A">
            <wp:extent cx="3198008" cy="2464905"/>
            <wp:effectExtent l="0" t="0" r="254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3743" cy="247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8FD">
        <w:rPr>
          <w:noProof/>
          <w:lang w:val="en-US" w:eastAsia="en-US"/>
        </w:rPr>
        <w:drawing>
          <wp:inline distT="0" distB="0" distL="0" distR="0" wp14:anchorId="346EE5F7" wp14:editId="1D790B20">
            <wp:extent cx="921132" cy="454506"/>
            <wp:effectExtent l="0" t="0" r="0" b="317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1856" cy="45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0B32" w14:textId="3A83ACF8" w:rsidR="004D682C" w:rsidRDefault="004D682C">
      <w:pPr>
        <w:jc w:val="left"/>
      </w:pPr>
    </w:p>
    <w:p w14:paraId="7D736696" w14:textId="31342F33" w:rsidR="00A868E6" w:rsidRPr="005A18FD" w:rsidRDefault="004E3894" w:rsidP="00A868E6">
      <w:pPr>
        <w:pStyle w:val="Heading1"/>
      </w:pPr>
      <w:bookmarkStart w:id="13" w:name="_Toc88118101"/>
      <w:r>
        <w:t>10</w:t>
      </w:r>
      <w:r w:rsidR="00890506">
        <w:t xml:space="preserve">. </w:t>
      </w:r>
      <w:r w:rsidR="00A21D11" w:rsidRPr="005A18FD">
        <w:t xml:space="preserve">Números de curva </w:t>
      </w:r>
      <w:r w:rsidR="00A21D11">
        <w:t>CN</w:t>
      </w:r>
      <w:r w:rsidR="00A21D11" w:rsidRPr="005A18FD">
        <w:t xml:space="preserve"> para cálculo de pérdidas </w:t>
      </w:r>
      <w:r w:rsidR="00A21D11">
        <w:t xml:space="preserve">o retenciones </w:t>
      </w:r>
      <w:r w:rsidR="00A21D11" w:rsidRPr="005A18FD">
        <w:t>de precipitación</w:t>
      </w:r>
      <w:bookmarkEnd w:id="13"/>
    </w:p>
    <w:p w14:paraId="4F337822" w14:textId="77777777" w:rsidR="00A868E6" w:rsidRPr="005A18FD" w:rsidRDefault="00A868E6" w:rsidP="00A868E6">
      <w:pPr>
        <w:rPr>
          <w:u w:val="single"/>
        </w:rPr>
      </w:pPr>
    </w:p>
    <w:p w14:paraId="0494A312" w14:textId="50ABAAA5" w:rsidR="00A868E6" w:rsidRPr="005A18FD" w:rsidRDefault="00A868E6" w:rsidP="00A868E6">
      <w:r w:rsidRPr="005A18FD">
        <w:t xml:space="preserve">Como insumo se ha entregado </w:t>
      </w:r>
      <w:r w:rsidR="004E56B7">
        <w:t xml:space="preserve">la </w:t>
      </w:r>
      <w:r w:rsidRPr="005A18FD">
        <w:t xml:space="preserve">grilla </w:t>
      </w:r>
      <w:r w:rsidR="004D682C">
        <w:t xml:space="preserve">ráster </w:t>
      </w:r>
      <w:r w:rsidRPr="005A18FD">
        <w:t xml:space="preserve">de </w:t>
      </w:r>
      <w:r w:rsidR="004E56B7">
        <w:t xml:space="preserve">valores de </w:t>
      </w:r>
      <w:r w:rsidRPr="005A18FD">
        <w:t>CN en condición antecedente de humedad normal</w:t>
      </w:r>
      <w:r w:rsidR="004D682C">
        <w:t>,</w:t>
      </w:r>
      <w:r w:rsidRPr="005A18FD">
        <w:t xml:space="preserve"> a partir de la </w:t>
      </w:r>
      <w:r w:rsidR="004D682C">
        <w:t xml:space="preserve">cual </w:t>
      </w:r>
      <w:r w:rsidRPr="005A18FD">
        <w:t xml:space="preserve">cada </w:t>
      </w:r>
      <w:r w:rsidR="004D682C">
        <w:t>estudiante</w:t>
      </w:r>
      <w:r w:rsidRPr="005A18FD">
        <w:t xml:space="preserve"> calcul</w:t>
      </w:r>
      <w:r w:rsidR="004D682C">
        <w:t>a</w:t>
      </w:r>
      <w:r w:rsidRPr="005A18FD">
        <w:t xml:space="preserve"> </w:t>
      </w:r>
      <w:r w:rsidR="004D682C">
        <w:t>(</w:t>
      </w:r>
      <w:r w:rsidRPr="005A18FD">
        <w:t xml:space="preserve">utilizando la calculadora </w:t>
      </w:r>
      <w:r w:rsidR="004D682C" w:rsidRPr="005A18FD">
        <w:t>ráster</w:t>
      </w:r>
      <w:r w:rsidR="004D682C">
        <w:t>)</w:t>
      </w:r>
      <w:r w:rsidRPr="005A18FD">
        <w:t xml:space="preserve"> las grillas correspondientes a las condiciones antecedentes seca y húmeda. Para ello</w:t>
      </w:r>
      <w:r w:rsidR="00687F76">
        <w:t>,</w:t>
      </w:r>
      <w:r w:rsidRPr="005A18FD">
        <w:t xml:space="preserve"> utili</w:t>
      </w:r>
      <w:r w:rsidR="00687F76">
        <w:t>ce</w:t>
      </w:r>
      <w:r w:rsidRPr="005A18FD">
        <w:t xml:space="preserve"> las siguientes ecuaciones y se determin</w:t>
      </w:r>
      <w:r w:rsidR="00687F76">
        <w:t>e</w:t>
      </w:r>
      <w:r w:rsidRPr="005A18FD">
        <w:t xml:space="preserve"> el valor medio de CN para el área total del proyecto utilizando la función de estadística zonal como tabla en </w:t>
      </w:r>
      <w:r w:rsidR="004D682C">
        <w:t>A</w:t>
      </w:r>
      <w:r w:rsidR="00FD7C3D">
        <w:t>rc</w:t>
      </w:r>
      <w:r w:rsidR="004D682C">
        <w:t>GIS</w:t>
      </w:r>
      <w:r w:rsidR="00687F76">
        <w:t>.</w:t>
      </w:r>
      <w:r w:rsidR="000B30D2">
        <w:t xml:space="preserve"> Registre los valores obtenidos en la tabla 10.</w:t>
      </w:r>
      <w:r w:rsidR="005A467E">
        <w:t xml:space="preserve"> </w:t>
      </w:r>
      <w:r w:rsidR="005A467E" w:rsidRPr="005A467E">
        <w:t>Presente capturas de pantalla detalladas del procedimiento realizado.</w:t>
      </w:r>
    </w:p>
    <w:p w14:paraId="5540A089" w14:textId="77777777" w:rsidR="00A868E6" w:rsidRPr="005A18FD" w:rsidRDefault="00A868E6" w:rsidP="00A868E6"/>
    <w:p w14:paraId="2B5B8E0C" w14:textId="77777777" w:rsidR="00A868E6" w:rsidRPr="005A18FD" w:rsidRDefault="00A868E6" w:rsidP="00A868E6">
      <w:pPr>
        <w:jc w:val="center"/>
      </w:pPr>
      <w:r w:rsidRPr="005A18FD">
        <w:rPr>
          <w:noProof/>
          <w:lang w:val="en-US" w:eastAsia="en-US"/>
        </w:rPr>
        <w:drawing>
          <wp:inline distT="0" distB="0" distL="0" distR="0" wp14:anchorId="47AC8EA9" wp14:editId="41E9C089">
            <wp:extent cx="3282286" cy="670718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206" cy="67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39DF" w14:textId="77777777" w:rsidR="00A868E6" w:rsidRPr="005A18FD" w:rsidRDefault="00A868E6" w:rsidP="00A868E6">
      <w:pPr>
        <w:rPr>
          <w:sz w:val="16"/>
        </w:rPr>
      </w:pPr>
    </w:p>
    <w:p w14:paraId="7348A561" w14:textId="631757D5" w:rsidR="00A868E6" w:rsidRPr="005A18FD" w:rsidRDefault="00687F76" w:rsidP="00A868E6">
      <w:pPr>
        <w:jc w:val="center"/>
      </w:pPr>
      <w:r>
        <w:t xml:space="preserve">Tabla 10. </w:t>
      </w:r>
      <w:r w:rsidR="00A868E6" w:rsidRPr="005A18FD">
        <w:t>Valores medios de CN en toda la zona de estudio</w:t>
      </w:r>
    </w:p>
    <w:tbl>
      <w:tblPr>
        <w:tblStyle w:val="TableGrid"/>
        <w:tblW w:w="5591" w:type="dxa"/>
        <w:jc w:val="center"/>
        <w:tblLook w:val="04A0" w:firstRow="1" w:lastRow="0" w:firstColumn="1" w:lastColumn="0" w:noHBand="0" w:noVBand="1"/>
      </w:tblPr>
      <w:tblGrid>
        <w:gridCol w:w="1701"/>
        <w:gridCol w:w="1945"/>
        <w:gridCol w:w="1945"/>
      </w:tblGrid>
      <w:tr w:rsidR="004D682C" w:rsidRPr="005A18FD" w14:paraId="766ACD48" w14:textId="77777777" w:rsidTr="004D682C">
        <w:trPr>
          <w:trHeight w:val="284"/>
          <w:tblHeader/>
          <w:jc w:val="center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48DF4EF0" w14:textId="77777777" w:rsidR="004D682C" w:rsidRPr="005A18FD" w:rsidRDefault="004D682C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lastRenderedPageBreak/>
              <w:t>Valor medio CN condición normal</w:t>
            </w:r>
          </w:p>
        </w:tc>
        <w:tc>
          <w:tcPr>
            <w:tcW w:w="1945" w:type="dxa"/>
            <w:shd w:val="clear" w:color="auto" w:fill="D9D9D9" w:themeFill="background1" w:themeFillShade="D9"/>
            <w:vAlign w:val="center"/>
          </w:tcPr>
          <w:p w14:paraId="39E41A11" w14:textId="77777777" w:rsidR="004D682C" w:rsidRPr="005A18FD" w:rsidRDefault="004D682C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Valor medio CN condición seca</w:t>
            </w:r>
          </w:p>
        </w:tc>
        <w:tc>
          <w:tcPr>
            <w:tcW w:w="1945" w:type="dxa"/>
            <w:shd w:val="clear" w:color="auto" w:fill="D9D9D9" w:themeFill="background1" w:themeFillShade="D9"/>
          </w:tcPr>
          <w:p w14:paraId="7EC8BF96" w14:textId="77777777" w:rsidR="004D682C" w:rsidRPr="005A18FD" w:rsidRDefault="004D682C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Valor medio CN condición húmeda</w:t>
            </w:r>
          </w:p>
        </w:tc>
      </w:tr>
      <w:tr w:rsidR="004D682C" w:rsidRPr="005A18FD" w14:paraId="5C2D6860" w14:textId="77777777" w:rsidTr="004D682C">
        <w:trPr>
          <w:trHeight w:val="284"/>
          <w:jc w:val="center"/>
        </w:trPr>
        <w:tc>
          <w:tcPr>
            <w:tcW w:w="1701" w:type="dxa"/>
            <w:shd w:val="clear" w:color="auto" w:fill="66FFFF"/>
          </w:tcPr>
          <w:p w14:paraId="40FA71A7" w14:textId="77777777" w:rsidR="004D682C" w:rsidRPr="005A18FD" w:rsidRDefault="004D682C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62E6E39D" w14:textId="77777777" w:rsidR="004D682C" w:rsidRPr="005A18FD" w:rsidRDefault="004D682C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4EB6F6F8" w14:textId="77777777" w:rsidR="004D682C" w:rsidRPr="005A18FD" w:rsidRDefault="004D682C" w:rsidP="00126242">
            <w:pPr>
              <w:jc w:val="center"/>
              <w:rPr>
                <w:lang w:val="es-CO"/>
              </w:rPr>
            </w:pPr>
          </w:p>
        </w:tc>
      </w:tr>
    </w:tbl>
    <w:p w14:paraId="550A1460" w14:textId="77777777" w:rsidR="00A868E6" w:rsidRPr="005A18FD" w:rsidRDefault="00A868E6" w:rsidP="00A868E6"/>
    <w:p w14:paraId="7EBC771F" w14:textId="71A83AA4" w:rsidR="00A868E6" w:rsidRPr="005A18FD" w:rsidRDefault="00A868E6" w:rsidP="00A868E6">
      <w:r w:rsidRPr="005A18FD">
        <w:t>Para cada subcuenca</w:t>
      </w:r>
      <w:r w:rsidR="00194997">
        <w:t>,</w:t>
      </w:r>
      <w:r w:rsidRPr="005A18FD">
        <w:t xml:space="preserve"> determine los valores correspondientes a los números de curva</w:t>
      </w:r>
      <w:r w:rsidR="00194997">
        <w:t>,</w:t>
      </w:r>
      <w:r w:rsidRPr="005A18FD">
        <w:t xml:space="preserve"> utilizando </w:t>
      </w:r>
      <w:r w:rsidR="00194997">
        <w:t xml:space="preserve">para ello la herramienta </w:t>
      </w:r>
      <w:r w:rsidRPr="005A18FD">
        <w:t xml:space="preserve">estadística zonal como tabla o la herramienta </w:t>
      </w:r>
      <w:proofErr w:type="spellStart"/>
      <w:r w:rsidRPr="005A18FD">
        <w:t>Subbasin</w:t>
      </w:r>
      <w:proofErr w:type="spellEnd"/>
      <w:r w:rsidRPr="005A18FD">
        <w:t xml:space="preserve"> </w:t>
      </w:r>
      <w:proofErr w:type="spellStart"/>
      <w:r w:rsidRPr="005A18FD">
        <w:t>Parametes</w:t>
      </w:r>
      <w:proofErr w:type="spellEnd"/>
      <w:r w:rsidRPr="005A18FD">
        <w:t xml:space="preserve"> From </w:t>
      </w:r>
      <w:r w:rsidR="004D682C">
        <w:t xml:space="preserve">Ráster </w:t>
      </w:r>
      <w:r w:rsidRPr="005A18FD">
        <w:t>del H</w:t>
      </w:r>
      <w:r w:rsidR="001428C4">
        <w:t>EC-</w:t>
      </w:r>
      <w:proofErr w:type="spellStart"/>
      <w:r w:rsidR="001428C4">
        <w:t>Geo</w:t>
      </w:r>
      <w:r w:rsidRPr="005A18FD">
        <w:t>HMS</w:t>
      </w:r>
      <w:proofErr w:type="spellEnd"/>
      <w:r w:rsidRPr="005A18FD">
        <w:t xml:space="preserve">. Ordenar alfabéticamente por el campo </w:t>
      </w:r>
      <w:proofErr w:type="spellStart"/>
      <w:r w:rsidRPr="005A18FD">
        <w:t>name</w:t>
      </w:r>
      <w:proofErr w:type="spellEnd"/>
      <w:r w:rsidR="00194997">
        <w:t xml:space="preserve"> y registrar los resultados obtenidos en la tabla 11</w:t>
      </w:r>
      <w:r w:rsidRPr="005A18FD">
        <w:t>.</w:t>
      </w:r>
      <w:r w:rsidR="00E136EA">
        <w:t xml:space="preserve"> </w:t>
      </w:r>
      <w:r w:rsidR="00E136EA" w:rsidRPr="00E136EA">
        <w:t>Presente capturas de pantalla detalladas del procedimiento realizado.</w:t>
      </w:r>
    </w:p>
    <w:p w14:paraId="1F32CEB5" w14:textId="5EACE594" w:rsidR="00A868E6" w:rsidRDefault="00A868E6" w:rsidP="00A868E6"/>
    <w:p w14:paraId="29F037EF" w14:textId="78D7E062" w:rsidR="000B30D2" w:rsidRPr="005A18FD" w:rsidRDefault="000B30D2" w:rsidP="000B30D2">
      <w:pPr>
        <w:jc w:val="center"/>
      </w:pPr>
      <w:r>
        <w:t xml:space="preserve">Tabla 11. </w:t>
      </w:r>
      <w:r w:rsidRPr="005A18FD">
        <w:t>Valo</w:t>
      </w:r>
      <w:r>
        <w:t xml:space="preserve">res medios de CN por </w:t>
      </w:r>
      <w:r w:rsidR="00194997">
        <w:t>subcuenca</w:t>
      </w:r>
    </w:p>
    <w:tbl>
      <w:tblPr>
        <w:tblStyle w:val="TableGrid"/>
        <w:tblW w:w="6828" w:type="dxa"/>
        <w:jc w:val="center"/>
        <w:tblLook w:val="04A0" w:firstRow="1" w:lastRow="0" w:firstColumn="1" w:lastColumn="0" w:noHBand="0" w:noVBand="1"/>
      </w:tblPr>
      <w:tblGrid>
        <w:gridCol w:w="1237"/>
        <w:gridCol w:w="1701"/>
        <w:gridCol w:w="1945"/>
        <w:gridCol w:w="1945"/>
      </w:tblGrid>
      <w:tr w:rsidR="00A868E6" w:rsidRPr="005A18FD" w14:paraId="252DE57B" w14:textId="77777777" w:rsidTr="00126242">
        <w:trPr>
          <w:trHeight w:val="284"/>
          <w:tblHeader/>
          <w:jc w:val="center"/>
        </w:trPr>
        <w:tc>
          <w:tcPr>
            <w:tcW w:w="1237" w:type="dxa"/>
            <w:shd w:val="clear" w:color="auto" w:fill="D9D9D9" w:themeFill="background1" w:themeFillShade="D9"/>
            <w:vAlign w:val="center"/>
          </w:tcPr>
          <w:p w14:paraId="7B30C5B3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Name</w:t>
            </w:r>
          </w:p>
          <w:p w14:paraId="191D5CF7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Subcuenca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68429CE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Valor medio CN condición normal</w:t>
            </w:r>
          </w:p>
        </w:tc>
        <w:tc>
          <w:tcPr>
            <w:tcW w:w="1945" w:type="dxa"/>
            <w:shd w:val="clear" w:color="auto" w:fill="D9D9D9" w:themeFill="background1" w:themeFillShade="D9"/>
            <w:vAlign w:val="center"/>
          </w:tcPr>
          <w:p w14:paraId="67446E8B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Valor medio CN condición seca</w:t>
            </w:r>
          </w:p>
        </w:tc>
        <w:tc>
          <w:tcPr>
            <w:tcW w:w="1945" w:type="dxa"/>
            <w:shd w:val="clear" w:color="auto" w:fill="D9D9D9" w:themeFill="background1" w:themeFillShade="D9"/>
          </w:tcPr>
          <w:p w14:paraId="4751B8DE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Valor medio CN condición húmeda</w:t>
            </w:r>
          </w:p>
        </w:tc>
      </w:tr>
      <w:tr w:rsidR="00A868E6" w:rsidRPr="005A18FD" w14:paraId="79C272BE" w14:textId="77777777" w:rsidTr="00126242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6CC96870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05B878D7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1100962B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5E8D9CBA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</w:tr>
      <w:tr w:rsidR="00A868E6" w:rsidRPr="005A18FD" w14:paraId="4645788F" w14:textId="77777777" w:rsidTr="00126242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33B8E7CC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57A151DA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62CE02BE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144C181B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</w:tr>
      <w:tr w:rsidR="00A868E6" w:rsidRPr="005A18FD" w14:paraId="373A44EE" w14:textId="77777777" w:rsidTr="00126242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722EDAFD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0A942256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6FF5EB9F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485D1D4F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</w:tr>
      <w:tr w:rsidR="00A868E6" w:rsidRPr="005A18FD" w14:paraId="63084B8A" w14:textId="77777777" w:rsidTr="00126242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51732125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48CB7B9B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4151CA1E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79C3AE72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</w:tr>
      <w:tr w:rsidR="00A868E6" w:rsidRPr="005A18FD" w14:paraId="6BD16A1B" w14:textId="77777777" w:rsidTr="00126242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5046DE59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49CCE7C7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54E4A944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633E65BA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</w:tr>
      <w:tr w:rsidR="00A868E6" w:rsidRPr="005A18FD" w14:paraId="59BE28FD" w14:textId="77777777" w:rsidTr="00126242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5BE09055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510DF6E7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1FC5D695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03C5E3BB" w14:textId="13E4E18D" w:rsidR="00B91E30" w:rsidRPr="005A18FD" w:rsidRDefault="00B91E30" w:rsidP="00B91E30">
            <w:pPr>
              <w:rPr>
                <w:lang w:val="es-CO"/>
              </w:rPr>
            </w:pPr>
          </w:p>
        </w:tc>
      </w:tr>
      <w:tr w:rsidR="00B91E30" w:rsidRPr="005A18FD" w14:paraId="41BB1ED6" w14:textId="77777777" w:rsidTr="00126242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1709CD50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6E1630CE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645B3842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1A8A2BB2" w14:textId="77777777" w:rsidR="00B91E30" w:rsidRPr="005A18FD" w:rsidRDefault="00B91E30" w:rsidP="00B91E30">
            <w:pPr>
              <w:rPr>
                <w:lang w:val="es-CO"/>
              </w:rPr>
            </w:pPr>
          </w:p>
        </w:tc>
      </w:tr>
      <w:tr w:rsidR="00B91E30" w:rsidRPr="005A18FD" w14:paraId="4C06FD47" w14:textId="77777777" w:rsidTr="00126242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682B5EA1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62DA2C2A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66DD33C0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4F174D8D" w14:textId="77777777" w:rsidR="00B91E30" w:rsidRPr="005A18FD" w:rsidRDefault="00B91E30" w:rsidP="00B91E30">
            <w:pPr>
              <w:rPr>
                <w:lang w:val="es-CO"/>
              </w:rPr>
            </w:pPr>
          </w:p>
        </w:tc>
      </w:tr>
      <w:tr w:rsidR="00B91E30" w:rsidRPr="005A18FD" w14:paraId="3AD837E3" w14:textId="77777777" w:rsidTr="00126242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43AD3B78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67CF3200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12BE07D0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1F3E79ED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</w:tr>
      <w:tr w:rsidR="00B91E30" w:rsidRPr="005A18FD" w14:paraId="7D8CA4EB" w14:textId="77777777" w:rsidTr="00126242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6639E150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55859EEA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022E6395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48AF062C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</w:tr>
      <w:tr w:rsidR="00B91E30" w:rsidRPr="005A18FD" w14:paraId="3CFD6BD5" w14:textId="77777777" w:rsidTr="00126242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20E16A1D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02B0980E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4BC6096E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0764B196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</w:tr>
      <w:tr w:rsidR="00B91E30" w:rsidRPr="005A18FD" w14:paraId="21653AB9" w14:textId="77777777" w:rsidTr="00126242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44133881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306B91A5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29BF262F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2528983E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</w:tr>
      <w:tr w:rsidR="00B91E30" w:rsidRPr="005A18FD" w14:paraId="4991E2B5" w14:textId="77777777" w:rsidTr="00126242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77A4F9B2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0F0C210C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5F5C74BE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78F77D61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</w:tr>
      <w:tr w:rsidR="00B91E30" w:rsidRPr="005A18FD" w14:paraId="69BFC48A" w14:textId="77777777" w:rsidTr="00126242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0B1303E9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7389C3A7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0723DED9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0628E402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</w:tr>
      <w:tr w:rsidR="00B91E30" w:rsidRPr="005A18FD" w14:paraId="60E1C44F" w14:textId="77777777" w:rsidTr="00126242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677B5A95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024EEC7C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28D3092B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43139256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</w:tr>
      <w:tr w:rsidR="00B91E30" w:rsidRPr="005A18FD" w14:paraId="579FFC04" w14:textId="77777777" w:rsidTr="00126242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7E077576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7F32384F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44A7260F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5B6BF4ED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</w:tr>
      <w:tr w:rsidR="00B91E30" w:rsidRPr="005A18FD" w14:paraId="7E10A0A5" w14:textId="77777777" w:rsidTr="00126242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37A7277E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22A2F0F4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600294DC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5E159C0E" w14:textId="77777777" w:rsidR="00B91E30" w:rsidRPr="005A18FD" w:rsidRDefault="00B91E30" w:rsidP="00126242">
            <w:pPr>
              <w:jc w:val="center"/>
              <w:rPr>
                <w:lang w:val="es-CO"/>
              </w:rPr>
            </w:pPr>
          </w:p>
        </w:tc>
      </w:tr>
    </w:tbl>
    <w:p w14:paraId="2F453362" w14:textId="2FE29AF2" w:rsidR="00A868E6" w:rsidRDefault="00A868E6" w:rsidP="00A868E6"/>
    <w:p w14:paraId="235EFFB8" w14:textId="0E850C77" w:rsidR="009E6CA2" w:rsidRDefault="009E6CA2" w:rsidP="00A868E6"/>
    <w:p w14:paraId="213BE3CF" w14:textId="119F46FB" w:rsidR="009E6CA2" w:rsidRDefault="009E6CA2" w:rsidP="00A868E6"/>
    <w:p w14:paraId="2672C94D" w14:textId="77777777" w:rsidR="009E6CA2" w:rsidRPr="005A18FD" w:rsidRDefault="009E6CA2" w:rsidP="00A868E6"/>
    <w:p w14:paraId="0CD0F82B" w14:textId="2A90FAEF" w:rsidR="00A868E6" w:rsidRPr="005A18FD" w:rsidRDefault="00A868E6" w:rsidP="00A868E6">
      <w:r w:rsidRPr="005A18FD">
        <w:t>Agregue esquema</w:t>
      </w:r>
      <w:r w:rsidR="00C719B6">
        <w:t>s</w:t>
      </w:r>
      <w:r w:rsidRPr="005A18FD">
        <w:t xml:space="preserve"> de cantidades por colores graduados en 3 clases</w:t>
      </w:r>
      <w:r w:rsidR="001F159E">
        <w:t>,</w:t>
      </w:r>
      <w:r w:rsidRPr="005A18FD">
        <w:t xml:space="preserve"> para cada una de las condiciones de CN</w:t>
      </w:r>
      <w:r w:rsidR="001F159E">
        <w:t>,</w:t>
      </w:r>
      <w:r w:rsidRPr="005A18FD">
        <w:t xml:space="preserve"> como se muestra en el siguiente ejemplo. Etiquetar con el campo </w:t>
      </w:r>
      <w:proofErr w:type="spellStart"/>
      <w:r w:rsidRPr="005A18FD">
        <w:t>BasinCN</w:t>
      </w:r>
      <w:proofErr w:type="spellEnd"/>
      <w:r w:rsidR="00444BD4">
        <w:t xml:space="preserve"> correspondiente </w:t>
      </w:r>
      <w:r w:rsidRPr="005A18FD">
        <w:t xml:space="preserve">y </w:t>
      </w:r>
      <w:r w:rsidR="00444BD4">
        <w:t xml:space="preserve">redondear a </w:t>
      </w:r>
      <w:r w:rsidRPr="005A18FD">
        <w:t xml:space="preserve">1 decimal usando la expresión: </w:t>
      </w:r>
      <w:proofErr w:type="gramStart"/>
      <w:r w:rsidRPr="005A18FD">
        <w:t>round( [</w:t>
      </w:r>
      <w:proofErr w:type="spellStart"/>
      <w:proofErr w:type="gramEnd"/>
      <w:r w:rsidRPr="005A18FD">
        <w:t>BasinCN</w:t>
      </w:r>
      <w:proofErr w:type="spellEnd"/>
      <w:r w:rsidRPr="005A18FD">
        <w:t>] ,1)</w:t>
      </w:r>
    </w:p>
    <w:p w14:paraId="47CD3AA0" w14:textId="77777777" w:rsidR="00A868E6" w:rsidRPr="005A18FD" w:rsidRDefault="00A868E6" w:rsidP="00A868E6"/>
    <w:p w14:paraId="274EDE06" w14:textId="77777777" w:rsidR="00A868E6" w:rsidRPr="005A18FD" w:rsidRDefault="00A868E6" w:rsidP="00A868E6">
      <w:pPr>
        <w:jc w:val="center"/>
      </w:pPr>
      <w:r w:rsidRPr="005A18FD">
        <w:rPr>
          <w:noProof/>
          <w:lang w:val="en-US" w:eastAsia="en-US"/>
        </w:rPr>
        <w:lastRenderedPageBreak/>
        <w:drawing>
          <wp:inline distT="0" distB="0" distL="0" distR="0" wp14:anchorId="3F8C2B20" wp14:editId="25C9ACE9">
            <wp:extent cx="3396343" cy="2639294"/>
            <wp:effectExtent l="0" t="0" r="0" b="889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9877" cy="264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8FD">
        <w:t xml:space="preserve"> </w:t>
      </w:r>
      <w:r w:rsidRPr="005A18FD">
        <w:rPr>
          <w:noProof/>
          <w:lang w:val="en-US" w:eastAsia="en-US"/>
        </w:rPr>
        <w:drawing>
          <wp:inline distT="0" distB="0" distL="0" distR="0" wp14:anchorId="03FDA47A" wp14:editId="349B8D66">
            <wp:extent cx="978699" cy="451218"/>
            <wp:effectExtent l="0" t="0" r="0" b="635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78509" cy="45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541D" w14:textId="77777777" w:rsidR="00A868E6" w:rsidRPr="005A18FD" w:rsidRDefault="00A868E6" w:rsidP="00A868E6"/>
    <w:p w14:paraId="3036EE2A" w14:textId="0DD96927" w:rsidR="00E72E9C" w:rsidRDefault="00E72E9C" w:rsidP="00A868E6">
      <w:pPr>
        <w:jc w:val="left"/>
      </w:pPr>
    </w:p>
    <w:p w14:paraId="69F579B3" w14:textId="2378B12A" w:rsidR="00A868E6" w:rsidRPr="005A18FD" w:rsidRDefault="004E3894" w:rsidP="00A868E6">
      <w:pPr>
        <w:pStyle w:val="Heading1"/>
      </w:pPr>
      <w:bookmarkStart w:id="14" w:name="_Toc88118102"/>
      <w:r>
        <w:t>11</w:t>
      </w:r>
      <w:r w:rsidR="00890506">
        <w:t xml:space="preserve">. </w:t>
      </w:r>
      <w:r w:rsidR="00600353" w:rsidRPr="005A18FD">
        <w:t xml:space="preserve">Hietogramas y base de datos </w:t>
      </w:r>
      <w:r w:rsidR="00890506">
        <w:t>HEC-DSS</w:t>
      </w:r>
      <w:bookmarkEnd w:id="14"/>
    </w:p>
    <w:p w14:paraId="094AAC23" w14:textId="77777777" w:rsidR="00A868E6" w:rsidRPr="005A18FD" w:rsidRDefault="00A868E6" w:rsidP="00A868E6">
      <w:pPr>
        <w:rPr>
          <w:u w:val="single"/>
        </w:rPr>
      </w:pPr>
    </w:p>
    <w:p w14:paraId="10BA619B" w14:textId="7D4000C7" w:rsidR="00A868E6" w:rsidRPr="005A18FD" w:rsidRDefault="00A868E6" w:rsidP="00A868E6">
      <w:r w:rsidRPr="005A18FD">
        <w:t>Utilizando el archivo de Excel HietogramaAdimensional.xlsx y la base de datos de estaciones con Pmax24H EstacionesPmax24h.xls, genere el mapa interpolado de lluvia (</w:t>
      </w:r>
      <w:r w:rsidR="006970DF">
        <w:t>utilice</w:t>
      </w:r>
      <w:r w:rsidRPr="005A18FD">
        <w:t xml:space="preserve"> el método IDW), determine la Pmax24H para cada </w:t>
      </w:r>
      <w:r w:rsidR="00D4519A">
        <w:t>sub</w:t>
      </w:r>
      <w:r w:rsidRPr="005A18FD">
        <w:t>cuenca y genere un archivo con los hietogramas requeridos para la modelación utilizando los nombres de sus subcuencas y realice la importación o cargue masivo al H</w:t>
      </w:r>
      <w:r w:rsidR="001428C4">
        <w:t>EC-</w:t>
      </w:r>
      <w:r w:rsidRPr="005A18FD">
        <w:t>DSS. Indique el número de registros cargados en la base de datos (</w:t>
      </w:r>
      <w:proofErr w:type="spellStart"/>
      <w:r w:rsidRPr="005A18FD">
        <w:t>Pathnames</w:t>
      </w:r>
      <w:proofErr w:type="spellEnd"/>
      <w:r w:rsidRPr="005A18FD">
        <w:t xml:space="preserve"> in File) y muestre una captura de pantalla del H</w:t>
      </w:r>
      <w:r w:rsidR="001428C4">
        <w:t>EC-</w:t>
      </w:r>
      <w:r w:rsidRPr="005A18FD">
        <w:t>DSS con algunos de sus hietogramas en donde se pueda observar el nombre de las subcuencas.</w:t>
      </w:r>
      <w:r w:rsidR="007418E7">
        <w:t xml:space="preserve"> Registre el total de registros en la tabla 12.</w:t>
      </w:r>
      <w:r w:rsidR="001B75F4">
        <w:t xml:space="preserve"> </w:t>
      </w:r>
      <w:r w:rsidR="001B75F4" w:rsidRPr="001B75F4">
        <w:t>Presente capturas de pantallas detallas con el procedimiento de creación e importación de hietogramas.</w:t>
      </w:r>
    </w:p>
    <w:p w14:paraId="593F3533" w14:textId="77777777" w:rsidR="00A868E6" w:rsidRPr="005A18FD" w:rsidRDefault="00A868E6" w:rsidP="00A868E6"/>
    <w:p w14:paraId="529B8666" w14:textId="34B2EF96" w:rsidR="00003646" w:rsidRPr="005A18FD" w:rsidRDefault="00003646" w:rsidP="00003646">
      <w:pPr>
        <w:jc w:val="center"/>
      </w:pPr>
      <w:r>
        <w:t xml:space="preserve">Tabla 12. </w:t>
      </w:r>
      <w:proofErr w:type="gramStart"/>
      <w:r>
        <w:t>Total</w:t>
      </w:r>
      <w:proofErr w:type="gramEnd"/>
      <w:r>
        <w:t xml:space="preserve"> de hietogramas </w:t>
      </w:r>
      <w:r w:rsidR="007418E7">
        <w:t>importados</w:t>
      </w:r>
    </w:p>
    <w:tbl>
      <w:tblPr>
        <w:tblStyle w:val="TableGrid"/>
        <w:tblW w:w="2174" w:type="dxa"/>
        <w:jc w:val="center"/>
        <w:tblLook w:val="04A0" w:firstRow="1" w:lastRow="0" w:firstColumn="1" w:lastColumn="0" w:noHBand="0" w:noVBand="1"/>
      </w:tblPr>
      <w:tblGrid>
        <w:gridCol w:w="2174"/>
      </w:tblGrid>
      <w:tr w:rsidR="004D682C" w:rsidRPr="005A18FD" w14:paraId="16120C17" w14:textId="77777777" w:rsidTr="004D682C">
        <w:trPr>
          <w:trHeight w:val="284"/>
          <w:tblHeader/>
          <w:jc w:val="center"/>
        </w:trPr>
        <w:tc>
          <w:tcPr>
            <w:tcW w:w="2174" w:type="dxa"/>
            <w:shd w:val="clear" w:color="auto" w:fill="D9D9D9" w:themeFill="background1" w:themeFillShade="D9"/>
            <w:vAlign w:val="center"/>
          </w:tcPr>
          <w:p w14:paraId="67F0A5B5" w14:textId="517B3CA6" w:rsidR="004D682C" w:rsidRPr="005A18FD" w:rsidRDefault="004D682C" w:rsidP="00126242">
            <w:pPr>
              <w:jc w:val="center"/>
              <w:rPr>
                <w:lang w:val="es-CO"/>
              </w:rPr>
            </w:pPr>
            <w:proofErr w:type="gramStart"/>
            <w:r w:rsidRPr="005A18FD">
              <w:rPr>
                <w:lang w:val="es-CO"/>
              </w:rPr>
              <w:t>Total</w:t>
            </w:r>
            <w:proofErr w:type="gramEnd"/>
            <w:r w:rsidRPr="005A18FD">
              <w:rPr>
                <w:lang w:val="es-CO"/>
              </w:rPr>
              <w:t xml:space="preserve"> de registros en la base de datos HEC</w:t>
            </w:r>
            <w:r w:rsidR="001428C4">
              <w:rPr>
                <w:lang w:val="es-CO"/>
              </w:rPr>
              <w:t>-</w:t>
            </w:r>
            <w:r w:rsidRPr="005A18FD">
              <w:rPr>
                <w:lang w:val="es-CO"/>
              </w:rPr>
              <w:t>DSS</w:t>
            </w:r>
          </w:p>
        </w:tc>
      </w:tr>
      <w:tr w:rsidR="004D682C" w:rsidRPr="005A18FD" w14:paraId="01559B36" w14:textId="77777777" w:rsidTr="004D682C">
        <w:trPr>
          <w:trHeight w:val="284"/>
          <w:jc w:val="center"/>
        </w:trPr>
        <w:tc>
          <w:tcPr>
            <w:tcW w:w="2174" w:type="dxa"/>
            <w:shd w:val="clear" w:color="auto" w:fill="66FFFF"/>
            <w:vAlign w:val="center"/>
          </w:tcPr>
          <w:p w14:paraId="7072DB57" w14:textId="77777777" w:rsidR="004D682C" w:rsidRPr="005A18FD" w:rsidRDefault="004D682C" w:rsidP="00126242">
            <w:pPr>
              <w:jc w:val="center"/>
              <w:rPr>
                <w:lang w:val="es-CO"/>
              </w:rPr>
            </w:pPr>
          </w:p>
        </w:tc>
      </w:tr>
    </w:tbl>
    <w:p w14:paraId="4C300ACF" w14:textId="77777777" w:rsidR="00A868E6" w:rsidRPr="005A18FD" w:rsidRDefault="00A868E6" w:rsidP="00A868E6"/>
    <w:p w14:paraId="6A1B76C6" w14:textId="77777777" w:rsidR="00A868E6" w:rsidRPr="005A18FD" w:rsidRDefault="00A868E6" w:rsidP="00A868E6">
      <w:r w:rsidRPr="005A18FD">
        <w:t xml:space="preserve">Ejemplo de la captura de pantalla requerida. (Se debe realizar antes de hacer cualquier corrida debido a que el número de </w:t>
      </w:r>
      <w:proofErr w:type="spellStart"/>
      <w:r w:rsidRPr="005A18FD">
        <w:t>pathnames</w:t>
      </w:r>
      <w:proofErr w:type="spellEnd"/>
      <w:r w:rsidRPr="005A18FD">
        <w:t xml:space="preserve"> se incrementa cada vez que se obtienen resultados de modelación)</w:t>
      </w:r>
    </w:p>
    <w:p w14:paraId="3AA86B7D" w14:textId="77777777" w:rsidR="00A868E6" w:rsidRPr="005A18FD" w:rsidRDefault="00A868E6" w:rsidP="00A868E6"/>
    <w:p w14:paraId="6A3060EA" w14:textId="77777777" w:rsidR="00A868E6" w:rsidRPr="005A18FD" w:rsidRDefault="00A868E6" w:rsidP="00A868E6">
      <w:pPr>
        <w:jc w:val="center"/>
      </w:pPr>
      <w:r w:rsidRPr="005A18FD">
        <w:rPr>
          <w:noProof/>
          <w:lang w:val="en-US" w:eastAsia="en-US"/>
        </w:rPr>
        <w:lastRenderedPageBreak/>
        <w:drawing>
          <wp:inline distT="0" distB="0" distL="0" distR="0" wp14:anchorId="11286419" wp14:editId="073882AB">
            <wp:extent cx="5341529" cy="3414156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704" cy="342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EE49" w14:textId="77777777" w:rsidR="00A868E6" w:rsidRPr="005A18FD" w:rsidRDefault="00A868E6" w:rsidP="00A868E6"/>
    <w:p w14:paraId="547C5B55" w14:textId="69A40A4F" w:rsidR="00A868E6" w:rsidRPr="005A18FD" w:rsidRDefault="00A868E6" w:rsidP="00A868E6">
      <w:r w:rsidRPr="005A18FD">
        <w:t>Para cada subcuenca</w:t>
      </w:r>
      <w:r w:rsidR="00E34416">
        <w:t>,</w:t>
      </w:r>
      <w:r w:rsidRPr="005A18FD">
        <w:t xml:space="preserve"> indique el valor medio de la precipitación máxima en 24 horas.</w:t>
      </w:r>
      <w:r w:rsidR="008312CD">
        <w:t xml:space="preserve"> </w:t>
      </w:r>
      <w:r w:rsidR="008312CD" w:rsidRPr="008312CD">
        <w:t>Registre los valores obtenidos en la tabla 13.</w:t>
      </w:r>
    </w:p>
    <w:p w14:paraId="41C8AC89" w14:textId="2CA88223" w:rsidR="00A868E6" w:rsidRDefault="00A868E6" w:rsidP="00A868E6">
      <w:pPr>
        <w:rPr>
          <w:u w:val="single"/>
        </w:rPr>
      </w:pPr>
    </w:p>
    <w:p w14:paraId="5795534D" w14:textId="4C16EA7A" w:rsidR="00E34416" w:rsidRPr="005A18FD" w:rsidRDefault="00E34416" w:rsidP="00E34416">
      <w:pPr>
        <w:jc w:val="center"/>
        <w:rPr>
          <w:u w:val="single"/>
        </w:rPr>
      </w:pPr>
      <w:r>
        <w:t>Tabla 13. PMax24Hr por subcuenca</w:t>
      </w:r>
    </w:p>
    <w:tbl>
      <w:tblPr>
        <w:tblStyle w:val="TableGrid"/>
        <w:tblW w:w="4531" w:type="dxa"/>
        <w:jc w:val="center"/>
        <w:tblLook w:val="04A0" w:firstRow="1" w:lastRow="0" w:firstColumn="1" w:lastColumn="0" w:noHBand="0" w:noVBand="1"/>
      </w:tblPr>
      <w:tblGrid>
        <w:gridCol w:w="1980"/>
        <w:gridCol w:w="2551"/>
      </w:tblGrid>
      <w:tr w:rsidR="00A868E6" w:rsidRPr="005A18FD" w14:paraId="3DFD307F" w14:textId="77777777" w:rsidTr="00126242">
        <w:trPr>
          <w:trHeight w:val="284"/>
          <w:tblHeader/>
          <w:jc w:val="center"/>
        </w:trPr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4A8FE9BF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Name</w:t>
            </w:r>
          </w:p>
          <w:p w14:paraId="0E072665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Subcuenca</w:t>
            </w:r>
          </w:p>
        </w:tc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4358BAA5" w14:textId="340EB84A" w:rsidR="00A868E6" w:rsidRPr="005A18FD" w:rsidRDefault="00A868E6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Valor medio de la Pmax24H</w:t>
            </w:r>
            <w:r w:rsidR="00F03925">
              <w:rPr>
                <w:lang w:val="es-CO"/>
              </w:rPr>
              <w:t xml:space="preserve">, </w:t>
            </w:r>
            <w:r w:rsidRPr="005A18FD">
              <w:rPr>
                <w:lang w:val="es-CO"/>
              </w:rPr>
              <w:t>mm</w:t>
            </w:r>
          </w:p>
        </w:tc>
      </w:tr>
      <w:tr w:rsidR="00A868E6" w:rsidRPr="005A18FD" w14:paraId="2D1C0581" w14:textId="77777777" w:rsidTr="00126242">
        <w:trPr>
          <w:trHeight w:val="284"/>
          <w:jc w:val="center"/>
        </w:trPr>
        <w:tc>
          <w:tcPr>
            <w:tcW w:w="1980" w:type="dxa"/>
            <w:shd w:val="clear" w:color="auto" w:fill="66FFFF"/>
            <w:vAlign w:val="center"/>
          </w:tcPr>
          <w:p w14:paraId="353A48D6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2551" w:type="dxa"/>
            <w:shd w:val="clear" w:color="auto" w:fill="66FFFF"/>
          </w:tcPr>
          <w:p w14:paraId="18090546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</w:tr>
      <w:tr w:rsidR="00A868E6" w:rsidRPr="005A18FD" w14:paraId="29BD8EDE" w14:textId="77777777" w:rsidTr="00126242">
        <w:trPr>
          <w:trHeight w:val="284"/>
          <w:jc w:val="center"/>
        </w:trPr>
        <w:tc>
          <w:tcPr>
            <w:tcW w:w="1980" w:type="dxa"/>
            <w:shd w:val="clear" w:color="auto" w:fill="66FFFF"/>
            <w:vAlign w:val="center"/>
          </w:tcPr>
          <w:p w14:paraId="270BECBF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2551" w:type="dxa"/>
            <w:shd w:val="clear" w:color="auto" w:fill="66FFFF"/>
          </w:tcPr>
          <w:p w14:paraId="0F862EC9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</w:tr>
      <w:tr w:rsidR="00A868E6" w:rsidRPr="005A18FD" w14:paraId="4687BF51" w14:textId="77777777" w:rsidTr="00126242">
        <w:trPr>
          <w:trHeight w:val="284"/>
          <w:jc w:val="center"/>
        </w:trPr>
        <w:tc>
          <w:tcPr>
            <w:tcW w:w="1980" w:type="dxa"/>
            <w:shd w:val="clear" w:color="auto" w:fill="66FFFF"/>
            <w:vAlign w:val="center"/>
          </w:tcPr>
          <w:p w14:paraId="681E96D0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2551" w:type="dxa"/>
            <w:shd w:val="clear" w:color="auto" w:fill="66FFFF"/>
          </w:tcPr>
          <w:p w14:paraId="788CA44B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</w:tr>
    </w:tbl>
    <w:p w14:paraId="60C359D2" w14:textId="1CA158B4" w:rsidR="00A868E6" w:rsidRDefault="00A868E6" w:rsidP="00A868E6"/>
    <w:p w14:paraId="4159AD7F" w14:textId="5AC9F2CA" w:rsidR="00E72E9C" w:rsidRDefault="00E72E9C">
      <w:pPr>
        <w:jc w:val="left"/>
      </w:pPr>
    </w:p>
    <w:p w14:paraId="1074270C" w14:textId="77777777" w:rsidR="005D75FA" w:rsidRDefault="005D75FA">
      <w:pPr>
        <w:jc w:val="left"/>
      </w:pPr>
    </w:p>
    <w:p w14:paraId="61B77F71" w14:textId="77777777" w:rsidR="005D75FA" w:rsidRDefault="005D75FA">
      <w:pPr>
        <w:jc w:val="left"/>
        <w:rPr>
          <w:rFonts w:cs="Arial"/>
          <w:color w:val="000000" w:themeColor="text1"/>
          <w:sz w:val="24"/>
          <w:shd w:val="clear" w:color="auto" w:fill="FFFFFF"/>
        </w:rPr>
      </w:pPr>
      <w:r>
        <w:br w:type="page"/>
      </w:r>
    </w:p>
    <w:p w14:paraId="2861C3AB" w14:textId="39753D25" w:rsidR="00A868E6" w:rsidRPr="005A18FD" w:rsidRDefault="004E3894" w:rsidP="00A868E6">
      <w:pPr>
        <w:pStyle w:val="Heading1"/>
      </w:pPr>
      <w:bookmarkStart w:id="15" w:name="_Toc88118103"/>
      <w:r>
        <w:lastRenderedPageBreak/>
        <w:t>12</w:t>
      </w:r>
      <w:r w:rsidR="002C53BE">
        <w:t xml:space="preserve">. </w:t>
      </w:r>
      <w:r w:rsidR="00600353" w:rsidRPr="005A18FD">
        <w:t>Perfiles viales y zonas de afectación</w:t>
      </w:r>
      <w:bookmarkEnd w:id="15"/>
    </w:p>
    <w:p w14:paraId="499C4B7D" w14:textId="77777777" w:rsidR="00A868E6" w:rsidRPr="005A18FD" w:rsidRDefault="00A868E6" w:rsidP="00A868E6">
      <w:pPr>
        <w:rPr>
          <w:u w:val="single"/>
        </w:rPr>
      </w:pPr>
    </w:p>
    <w:p w14:paraId="0C08E87C" w14:textId="40D08244" w:rsidR="00A868E6" w:rsidRPr="005A18FD" w:rsidRDefault="00A868E6" w:rsidP="00A868E6">
      <w:r w:rsidRPr="005A18FD">
        <w:t xml:space="preserve">Utilizando la </w:t>
      </w:r>
      <w:r w:rsidR="00460274">
        <w:t xml:space="preserve">capa </w:t>
      </w:r>
      <w:proofErr w:type="spellStart"/>
      <w:r w:rsidRPr="005A18FD">
        <w:t>vialp.shp</w:t>
      </w:r>
      <w:proofErr w:type="spellEnd"/>
      <w:r w:rsidRPr="005A18FD">
        <w:t xml:space="preserve"> y el polígono </w:t>
      </w:r>
      <w:r w:rsidR="00460274">
        <w:t>correspondiente a</w:t>
      </w:r>
      <w:r w:rsidRPr="005A18FD">
        <w:t xml:space="preserve"> su </w:t>
      </w:r>
      <w:r w:rsidR="00460274">
        <w:t xml:space="preserve">cuenca </w:t>
      </w:r>
      <w:r w:rsidRPr="005A18FD">
        <w:t>de proyecto, realice una intersección y muestre el perfil de la vía que pasa por su área de estudio</w:t>
      </w:r>
      <w:r w:rsidR="00A10A74">
        <w:t>,</w:t>
      </w:r>
      <w:r w:rsidRPr="005A18FD">
        <w:t xml:space="preserve"> tal como se muestra en el siguiente ejemplo. Opcionalmente podrá utilizar una copia de la cobertura de vías principales y utilizando el editor, recortar el tramo o tramos de vía que pasan sobre toda el área de su proyecto.</w:t>
      </w:r>
    </w:p>
    <w:p w14:paraId="4CCB8A01" w14:textId="77777777" w:rsidR="00A868E6" w:rsidRPr="005A18FD" w:rsidRDefault="00A868E6" w:rsidP="00A868E6"/>
    <w:p w14:paraId="377A219B" w14:textId="77777777" w:rsidR="00A868E6" w:rsidRPr="005A18FD" w:rsidRDefault="00A868E6" w:rsidP="00A868E6">
      <w:pPr>
        <w:jc w:val="center"/>
      </w:pPr>
      <w:r w:rsidRPr="005A18FD">
        <w:rPr>
          <w:noProof/>
          <w:lang w:val="en-US" w:eastAsia="en-US"/>
        </w:rPr>
        <w:drawing>
          <wp:inline distT="0" distB="0" distL="0" distR="0" wp14:anchorId="4AD987DC" wp14:editId="163DCE3A">
            <wp:extent cx="5719326" cy="3118513"/>
            <wp:effectExtent l="0" t="0" r="0" b="571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9165" cy="31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F798" w14:textId="77777777" w:rsidR="00A868E6" w:rsidRPr="005A18FD" w:rsidRDefault="00A868E6" w:rsidP="00A868E6"/>
    <w:p w14:paraId="26927C94" w14:textId="295BF593" w:rsidR="00A868E6" w:rsidRPr="005A18FD" w:rsidRDefault="00A868E6" w:rsidP="00A868E6">
      <w:r w:rsidRPr="005A18FD">
        <w:t xml:space="preserve">Utilizando la función Área de Influencia, realice un polígono - Buffer de 200 metros a cada lado de la vía, luego utilizando la función de intersección (Intersecar o </w:t>
      </w:r>
      <w:proofErr w:type="spellStart"/>
      <w:r w:rsidRPr="005A18FD">
        <w:t>Intersect</w:t>
      </w:r>
      <w:proofErr w:type="spellEnd"/>
      <w:r w:rsidRPr="005A18FD">
        <w:t>)</w:t>
      </w:r>
      <w:r w:rsidR="00150B02">
        <w:t>,</w:t>
      </w:r>
      <w:r w:rsidRPr="005A18FD">
        <w:t xml:space="preserve"> calcule las áreas de afectación sobre las subcuencas de su proyecto</w:t>
      </w:r>
      <w:r w:rsidR="00150B02">
        <w:t xml:space="preserve"> y registre los valores obtenidos por subcuenca en la tabla 14</w:t>
      </w:r>
      <w:r w:rsidRPr="005A18FD">
        <w:t xml:space="preserve">. </w:t>
      </w:r>
    </w:p>
    <w:p w14:paraId="5CC204FE" w14:textId="29CD9147" w:rsidR="00A868E6" w:rsidRDefault="00A868E6" w:rsidP="00A868E6"/>
    <w:p w14:paraId="31AFDD0E" w14:textId="316C43E4" w:rsidR="005A6F33" w:rsidRPr="005A18FD" w:rsidRDefault="005A6F33" w:rsidP="005A6F33">
      <w:pPr>
        <w:jc w:val="center"/>
        <w:rPr>
          <w:u w:val="single"/>
        </w:rPr>
      </w:pPr>
      <w:r>
        <w:t>Tabla 14. Áreas de afectación por subcuenca</w:t>
      </w:r>
    </w:p>
    <w:tbl>
      <w:tblPr>
        <w:tblStyle w:val="TableGrid"/>
        <w:tblW w:w="4524" w:type="dxa"/>
        <w:jc w:val="center"/>
        <w:tblLook w:val="04A0" w:firstRow="1" w:lastRow="0" w:firstColumn="1" w:lastColumn="0" w:noHBand="0" w:noVBand="1"/>
      </w:tblPr>
      <w:tblGrid>
        <w:gridCol w:w="2256"/>
        <w:gridCol w:w="2268"/>
      </w:tblGrid>
      <w:tr w:rsidR="00A868E6" w:rsidRPr="005A18FD" w14:paraId="2D05A04A" w14:textId="77777777" w:rsidTr="00126242">
        <w:trPr>
          <w:trHeight w:val="284"/>
          <w:tblHeader/>
          <w:jc w:val="center"/>
        </w:trPr>
        <w:tc>
          <w:tcPr>
            <w:tcW w:w="2256" w:type="dxa"/>
            <w:shd w:val="clear" w:color="auto" w:fill="D9D9D9" w:themeFill="background1" w:themeFillShade="D9"/>
            <w:vAlign w:val="center"/>
          </w:tcPr>
          <w:p w14:paraId="1A466C34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Name</w:t>
            </w:r>
          </w:p>
          <w:p w14:paraId="1AB1B7E5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Subcuenca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055A18F6" w14:textId="77777777" w:rsidR="00F03925" w:rsidRDefault="00A868E6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Área de afectación</w:t>
            </w:r>
          </w:p>
          <w:p w14:paraId="2EE89E17" w14:textId="7FCDBEEF" w:rsidR="00A868E6" w:rsidRPr="005A18FD" w:rsidRDefault="00F03925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V</w:t>
            </w:r>
            <w:r w:rsidR="00A868E6" w:rsidRPr="005A18FD">
              <w:rPr>
                <w:lang w:val="es-CO"/>
              </w:rPr>
              <w:t>ial</w:t>
            </w:r>
            <w:r>
              <w:rPr>
                <w:lang w:val="es-CO"/>
              </w:rPr>
              <w:t xml:space="preserve">, </w:t>
            </w:r>
            <w:r w:rsidR="00A868E6" w:rsidRPr="005A18FD">
              <w:rPr>
                <w:lang w:val="es-CO"/>
              </w:rPr>
              <w:t>km</w:t>
            </w:r>
            <w:r w:rsidR="00221D51" w:rsidRPr="00221D51">
              <w:rPr>
                <w:rFonts w:cs="Segoe UI Light"/>
                <w:sz w:val="21"/>
                <w:szCs w:val="21"/>
                <w:lang w:val="es-CO"/>
              </w:rPr>
              <w:t>²</w:t>
            </w:r>
          </w:p>
        </w:tc>
      </w:tr>
      <w:tr w:rsidR="00A868E6" w:rsidRPr="005A18FD" w14:paraId="4D77E61D" w14:textId="77777777" w:rsidTr="00126242">
        <w:trPr>
          <w:trHeight w:val="284"/>
          <w:jc w:val="center"/>
        </w:trPr>
        <w:tc>
          <w:tcPr>
            <w:tcW w:w="2256" w:type="dxa"/>
            <w:shd w:val="clear" w:color="auto" w:fill="66FFFF"/>
            <w:vAlign w:val="center"/>
          </w:tcPr>
          <w:p w14:paraId="4BE2F8BF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2268" w:type="dxa"/>
            <w:shd w:val="clear" w:color="auto" w:fill="66FFFF"/>
          </w:tcPr>
          <w:p w14:paraId="5D6D8443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</w:tr>
      <w:tr w:rsidR="00A868E6" w:rsidRPr="005A18FD" w14:paraId="35C4AA37" w14:textId="77777777" w:rsidTr="00126242">
        <w:trPr>
          <w:trHeight w:val="284"/>
          <w:jc w:val="center"/>
        </w:trPr>
        <w:tc>
          <w:tcPr>
            <w:tcW w:w="2256" w:type="dxa"/>
            <w:shd w:val="clear" w:color="auto" w:fill="66FFFF"/>
            <w:vAlign w:val="center"/>
          </w:tcPr>
          <w:p w14:paraId="0BC3D655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2268" w:type="dxa"/>
            <w:shd w:val="clear" w:color="auto" w:fill="66FFFF"/>
          </w:tcPr>
          <w:p w14:paraId="73022EA7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</w:tr>
      <w:tr w:rsidR="00A868E6" w:rsidRPr="005A18FD" w14:paraId="5DB2F53F" w14:textId="77777777" w:rsidTr="00126242">
        <w:trPr>
          <w:trHeight w:val="284"/>
          <w:jc w:val="center"/>
        </w:trPr>
        <w:tc>
          <w:tcPr>
            <w:tcW w:w="2256" w:type="dxa"/>
            <w:shd w:val="clear" w:color="auto" w:fill="66FFFF"/>
            <w:vAlign w:val="center"/>
          </w:tcPr>
          <w:p w14:paraId="54C2C909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2268" w:type="dxa"/>
            <w:shd w:val="clear" w:color="auto" w:fill="66FFFF"/>
          </w:tcPr>
          <w:p w14:paraId="4FA73BEE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</w:tr>
      <w:tr w:rsidR="00A868E6" w:rsidRPr="005A18FD" w14:paraId="72F74960" w14:textId="77777777" w:rsidTr="00126242">
        <w:trPr>
          <w:trHeight w:val="284"/>
          <w:jc w:val="center"/>
        </w:trPr>
        <w:tc>
          <w:tcPr>
            <w:tcW w:w="2256" w:type="dxa"/>
            <w:shd w:val="clear" w:color="auto" w:fill="66FFFF"/>
            <w:vAlign w:val="center"/>
          </w:tcPr>
          <w:p w14:paraId="35775F48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2268" w:type="dxa"/>
            <w:shd w:val="clear" w:color="auto" w:fill="66FFFF"/>
          </w:tcPr>
          <w:p w14:paraId="3F8F2E7D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</w:tr>
      <w:tr w:rsidR="00A868E6" w:rsidRPr="005A18FD" w14:paraId="7B1ABEA6" w14:textId="77777777" w:rsidTr="00126242">
        <w:trPr>
          <w:trHeight w:val="284"/>
          <w:jc w:val="center"/>
        </w:trPr>
        <w:tc>
          <w:tcPr>
            <w:tcW w:w="2256" w:type="dxa"/>
            <w:shd w:val="clear" w:color="auto" w:fill="66FFFF"/>
            <w:vAlign w:val="center"/>
          </w:tcPr>
          <w:p w14:paraId="13C6CB28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2268" w:type="dxa"/>
            <w:shd w:val="clear" w:color="auto" w:fill="66FFFF"/>
          </w:tcPr>
          <w:p w14:paraId="4C6C8AEF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</w:tr>
      <w:tr w:rsidR="00512F4F" w:rsidRPr="005A18FD" w14:paraId="28434A8B" w14:textId="77777777" w:rsidTr="00126242">
        <w:trPr>
          <w:trHeight w:val="284"/>
          <w:jc w:val="center"/>
        </w:trPr>
        <w:tc>
          <w:tcPr>
            <w:tcW w:w="2256" w:type="dxa"/>
            <w:shd w:val="clear" w:color="auto" w:fill="66FFFF"/>
            <w:vAlign w:val="center"/>
          </w:tcPr>
          <w:p w14:paraId="431DB66B" w14:textId="77777777" w:rsidR="00512F4F" w:rsidRPr="005A18FD" w:rsidRDefault="00512F4F" w:rsidP="00126242">
            <w:pPr>
              <w:jc w:val="center"/>
              <w:rPr>
                <w:lang w:val="es-CO"/>
              </w:rPr>
            </w:pPr>
          </w:p>
        </w:tc>
        <w:tc>
          <w:tcPr>
            <w:tcW w:w="2268" w:type="dxa"/>
            <w:shd w:val="clear" w:color="auto" w:fill="66FFFF"/>
          </w:tcPr>
          <w:p w14:paraId="65EBF5D8" w14:textId="77777777" w:rsidR="00512F4F" w:rsidRPr="005A18FD" w:rsidRDefault="00512F4F" w:rsidP="00126242">
            <w:pPr>
              <w:jc w:val="center"/>
              <w:rPr>
                <w:lang w:val="es-CO"/>
              </w:rPr>
            </w:pPr>
          </w:p>
        </w:tc>
      </w:tr>
      <w:tr w:rsidR="00512F4F" w:rsidRPr="005A18FD" w14:paraId="4CAAE364" w14:textId="77777777" w:rsidTr="00126242">
        <w:trPr>
          <w:trHeight w:val="284"/>
          <w:jc w:val="center"/>
        </w:trPr>
        <w:tc>
          <w:tcPr>
            <w:tcW w:w="2256" w:type="dxa"/>
            <w:shd w:val="clear" w:color="auto" w:fill="66FFFF"/>
            <w:vAlign w:val="center"/>
          </w:tcPr>
          <w:p w14:paraId="1D8655E8" w14:textId="77777777" w:rsidR="00512F4F" w:rsidRPr="005A18FD" w:rsidRDefault="00512F4F" w:rsidP="00126242">
            <w:pPr>
              <w:jc w:val="center"/>
              <w:rPr>
                <w:lang w:val="es-CO"/>
              </w:rPr>
            </w:pPr>
          </w:p>
        </w:tc>
        <w:tc>
          <w:tcPr>
            <w:tcW w:w="2268" w:type="dxa"/>
            <w:shd w:val="clear" w:color="auto" w:fill="66FFFF"/>
          </w:tcPr>
          <w:p w14:paraId="459A5490" w14:textId="77777777" w:rsidR="00512F4F" w:rsidRPr="005A18FD" w:rsidRDefault="00512F4F" w:rsidP="00126242">
            <w:pPr>
              <w:jc w:val="center"/>
              <w:rPr>
                <w:lang w:val="es-CO"/>
              </w:rPr>
            </w:pPr>
          </w:p>
        </w:tc>
      </w:tr>
      <w:tr w:rsidR="00512F4F" w:rsidRPr="005A18FD" w14:paraId="7FA90776" w14:textId="77777777" w:rsidTr="00126242">
        <w:trPr>
          <w:trHeight w:val="284"/>
          <w:jc w:val="center"/>
        </w:trPr>
        <w:tc>
          <w:tcPr>
            <w:tcW w:w="2256" w:type="dxa"/>
            <w:shd w:val="clear" w:color="auto" w:fill="66FFFF"/>
            <w:vAlign w:val="center"/>
          </w:tcPr>
          <w:p w14:paraId="2B63A599" w14:textId="77777777" w:rsidR="00512F4F" w:rsidRPr="005A18FD" w:rsidRDefault="00512F4F" w:rsidP="00126242">
            <w:pPr>
              <w:jc w:val="center"/>
              <w:rPr>
                <w:lang w:val="es-CO"/>
              </w:rPr>
            </w:pPr>
          </w:p>
        </w:tc>
        <w:tc>
          <w:tcPr>
            <w:tcW w:w="2268" w:type="dxa"/>
            <w:shd w:val="clear" w:color="auto" w:fill="66FFFF"/>
          </w:tcPr>
          <w:p w14:paraId="28D49D73" w14:textId="77777777" w:rsidR="00512F4F" w:rsidRPr="005A18FD" w:rsidRDefault="00512F4F" w:rsidP="00126242">
            <w:pPr>
              <w:jc w:val="center"/>
              <w:rPr>
                <w:lang w:val="es-CO"/>
              </w:rPr>
            </w:pPr>
          </w:p>
        </w:tc>
      </w:tr>
      <w:tr w:rsidR="00512F4F" w:rsidRPr="005A18FD" w14:paraId="598CE433" w14:textId="77777777" w:rsidTr="00126242">
        <w:trPr>
          <w:trHeight w:val="284"/>
          <w:jc w:val="center"/>
        </w:trPr>
        <w:tc>
          <w:tcPr>
            <w:tcW w:w="2256" w:type="dxa"/>
            <w:shd w:val="clear" w:color="auto" w:fill="66FFFF"/>
            <w:vAlign w:val="center"/>
          </w:tcPr>
          <w:p w14:paraId="31C76DAD" w14:textId="77777777" w:rsidR="00512F4F" w:rsidRPr="005A18FD" w:rsidRDefault="00512F4F" w:rsidP="00126242">
            <w:pPr>
              <w:jc w:val="center"/>
              <w:rPr>
                <w:lang w:val="es-CO"/>
              </w:rPr>
            </w:pPr>
          </w:p>
        </w:tc>
        <w:tc>
          <w:tcPr>
            <w:tcW w:w="2268" w:type="dxa"/>
            <w:shd w:val="clear" w:color="auto" w:fill="66FFFF"/>
          </w:tcPr>
          <w:p w14:paraId="4AC7441D" w14:textId="77777777" w:rsidR="00512F4F" w:rsidRPr="005A18FD" w:rsidRDefault="00512F4F" w:rsidP="00126242">
            <w:pPr>
              <w:jc w:val="center"/>
              <w:rPr>
                <w:lang w:val="es-CO"/>
              </w:rPr>
            </w:pPr>
          </w:p>
        </w:tc>
      </w:tr>
      <w:tr w:rsidR="00512F4F" w:rsidRPr="005A18FD" w14:paraId="6A466524" w14:textId="77777777" w:rsidTr="00126242">
        <w:trPr>
          <w:trHeight w:val="284"/>
          <w:jc w:val="center"/>
        </w:trPr>
        <w:tc>
          <w:tcPr>
            <w:tcW w:w="2256" w:type="dxa"/>
            <w:shd w:val="clear" w:color="auto" w:fill="66FFFF"/>
            <w:vAlign w:val="center"/>
          </w:tcPr>
          <w:p w14:paraId="0AF88617" w14:textId="77777777" w:rsidR="00512F4F" w:rsidRPr="005A18FD" w:rsidRDefault="00512F4F" w:rsidP="00126242">
            <w:pPr>
              <w:jc w:val="center"/>
              <w:rPr>
                <w:lang w:val="es-CO"/>
              </w:rPr>
            </w:pPr>
          </w:p>
        </w:tc>
        <w:tc>
          <w:tcPr>
            <w:tcW w:w="2268" w:type="dxa"/>
            <w:shd w:val="clear" w:color="auto" w:fill="66FFFF"/>
          </w:tcPr>
          <w:p w14:paraId="7B3CE5BC" w14:textId="77777777" w:rsidR="00512F4F" w:rsidRPr="005A18FD" w:rsidRDefault="00512F4F" w:rsidP="00126242">
            <w:pPr>
              <w:jc w:val="center"/>
              <w:rPr>
                <w:lang w:val="es-CO"/>
              </w:rPr>
            </w:pPr>
          </w:p>
        </w:tc>
      </w:tr>
      <w:tr w:rsidR="00A868E6" w:rsidRPr="005A18FD" w14:paraId="6CFA54DF" w14:textId="77777777" w:rsidTr="00126242">
        <w:trPr>
          <w:trHeight w:val="284"/>
          <w:jc w:val="center"/>
        </w:trPr>
        <w:tc>
          <w:tcPr>
            <w:tcW w:w="2256" w:type="dxa"/>
            <w:shd w:val="clear" w:color="auto" w:fill="D9D9D9" w:themeFill="background1" w:themeFillShade="D9"/>
            <w:vAlign w:val="center"/>
          </w:tcPr>
          <w:p w14:paraId="4C10DF9D" w14:textId="77777777" w:rsidR="00A868E6" w:rsidRPr="005A18FD" w:rsidRDefault="00A868E6" w:rsidP="00126242">
            <w:pPr>
              <w:jc w:val="right"/>
              <w:rPr>
                <w:lang w:val="es-CO"/>
              </w:rPr>
            </w:pPr>
            <w:r w:rsidRPr="005A18FD">
              <w:rPr>
                <w:lang w:val="es-CO"/>
              </w:rPr>
              <w:t xml:space="preserve">Total: </w:t>
            </w:r>
          </w:p>
        </w:tc>
        <w:tc>
          <w:tcPr>
            <w:tcW w:w="2268" w:type="dxa"/>
            <w:shd w:val="clear" w:color="auto" w:fill="66FFFF"/>
          </w:tcPr>
          <w:p w14:paraId="3E5F66DF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</w:tr>
    </w:tbl>
    <w:p w14:paraId="5A96E360" w14:textId="77777777" w:rsidR="00A868E6" w:rsidRPr="005A18FD" w:rsidRDefault="00A868E6" w:rsidP="00A868E6"/>
    <w:p w14:paraId="699DB729" w14:textId="77777777" w:rsidR="00A868E6" w:rsidRDefault="00A868E6" w:rsidP="00A868E6">
      <w:pPr>
        <w:ind w:left="284" w:hanging="284"/>
      </w:pPr>
    </w:p>
    <w:p w14:paraId="6BAB6E87" w14:textId="77777777" w:rsidR="005D75FA" w:rsidRDefault="005D75FA">
      <w:pPr>
        <w:jc w:val="left"/>
        <w:rPr>
          <w:rFonts w:cs="Arial"/>
          <w:color w:val="000000" w:themeColor="text1"/>
          <w:sz w:val="24"/>
          <w:shd w:val="clear" w:color="auto" w:fill="FFFFFF"/>
        </w:rPr>
      </w:pPr>
      <w:r>
        <w:br w:type="page"/>
      </w:r>
    </w:p>
    <w:p w14:paraId="6E0BCC38" w14:textId="5D2B92CB" w:rsidR="00A868E6" w:rsidRPr="005A18FD" w:rsidRDefault="004E3894" w:rsidP="00A868E6">
      <w:pPr>
        <w:pStyle w:val="Heading1"/>
      </w:pPr>
      <w:bookmarkStart w:id="16" w:name="_Toc88118104"/>
      <w:r>
        <w:lastRenderedPageBreak/>
        <w:t>13</w:t>
      </w:r>
      <w:r w:rsidR="002C53BE">
        <w:t xml:space="preserve">. </w:t>
      </w:r>
      <w:r w:rsidR="00600353" w:rsidRPr="005A18FD">
        <w:t xml:space="preserve">Modelación en </w:t>
      </w:r>
      <w:r w:rsidR="00A868E6" w:rsidRPr="005A18FD">
        <w:t>HEC</w:t>
      </w:r>
      <w:r w:rsidR="001428C4">
        <w:t>-</w:t>
      </w:r>
      <w:r w:rsidR="00A868E6" w:rsidRPr="005A18FD">
        <w:t>HMS</w:t>
      </w:r>
      <w:bookmarkEnd w:id="16"/>
    </w:p>
    <w:p w14:paraId="55A676E1" w14:textId="77777777" w:rsidR="00A868E6" w:rsidRPr="005A18FD" w:rsidRDefault="00A868E6" w:rsidP="00A868E6">
      <w:pPr>
        <w:rPr>
          <w:u w:val="single"/>
        </w:rPr>
      </w:pPr>
    </w:p>
    <w:p w14:paraId="6E2B7D5D" w14:textId="14805C2C" w:rsidR="00A868E6" w:rsidRPr="005A18FD" w:rsidRDefault="00F308C5" w:rsidP="00A868E6">
      <w:r>
        <w:t>Exportar el modelo</w:t>
      </w:r>
      <w:r w:rsidR="00F37012">
        <w:t xml:space="preserve"> geográfico</w:t>
      </w:r>
      <w:r>
        <w:t xml:space="preserve"> y r</w:t>
      </w:r>
      <w:r w:rsidR="00A868E6" w:rsidRPr="005A18FD">
        <w:t>ealizar la modelación en H</w:t>
      </w:r>
      <w:r w:rsidR="001428C4">
        <w:t>EC-</w:t>
      </w:r>
      <w:r w:rsidR="00A868E6" w:rsidRPr="005A18FD">
        <w:t>HMS</w:t>
      </w:r>
      <w:r w:rsidR="00F37012">
        <w:t>. Identifique</w:t>
      </w:r>
      <w:r w:rsidR="00A868E6" w:rsidRPr="005A18FD">
        <w:t xml:space="preserve"> para tod</w:t>
      </w:r>
      <w:r w:rsidR="00640FE0">
        <w:t>as las subcuencas</w:t>
      </w:r>
      <w:r w:rsidR="00F37012">
        <w:t xml:space="preserve"> del modelo</w:t>
      </w:r>
      <w:r w:rsidR="00917D64">
        <w:t>,</w:t>
      </w:r>
      <w:r w:rsidR="00A868E6" w:rsidRPr="005A18FD">
        <w:t xml:space="preserve"> los valores pico de los hietogramas</w:t>
      </w:r>
      <w:r w:rsidR="00F37012">
        <w:t xml:space="preserve"> obtenidos</w:t>
      </w:r>
      <w:r w:rsidR="00A868E6" w:rsidRPr="005A18FD">
        <w:t xml:space="preserve">, </w:t>
      </w:r>
      <w:r w:rsidR="001A49D8">
        <w:t xml:space="preserve">fecha y hora del pico y </w:t>
      </w:r>
      <w:r w:rsidR="00A868E6" w:rsidRPr="005A18FD">
        <w:t>área</w:t>
      </w:r>
      <w:r w:rsidR="004F0BAF">
        <w:t xml:space="preserve">s </w:t>
      </w:r>
      <w:r w:rsidR="001A49D8">
        <w:t xml:space="preserve">de aportación </w:t>
      </w:r>
      <w:r w:rsidR="00217349">
        <w:t>por subcuenca</w:t>
      </w:r>
      <w:r w:rsidR="001A49D8">
        <w:t>.</w:t>
      </w:r>
      <w:r w:rsidR="00217349">
        <w:t xml:space="preserve"> </w:t>
      </w:r>
      <w:r w:rsidR="001A49D8">
        <w:t xml:space="preserve">Calcule el </w:t>
      </w:r>
      <w:proofErr w:type="spellStart"/>
      <w:r w:rsidR="001A49D8">
        <w:t>isorendimiento</w:t>
      </w:r>
      <w:proofErr w:type="spellEnd"/>
      <w:r w:rsidR="001A49D8">
        <w:t xml:space="preserve"> máximo de cada </w:t>
      </w:r>
      <w:r w:rsidR="00B14C6A">
        <w:t>sub</w:t>
      </w:r>
      <w:r w:rsidR="001A49D8">
        <w:t>cuenca</w:t>
      </w:r>
      <w:r w:rsidR="00B14C6A">
        <w:t>,</w:t>
      </w:r>
      <w:r w:rsidR="001A49D8">
        <w:t xml:space="preserve"> </w:t>
      </w:r>
      <w:r w:rsidR="00D94520">
        <w:t>dividiendo el caudal pico entre el área de aportación.</w:t>
      </w:r>
      <w:r w:rsidR="003A70E4">
        <w:t xml:space="preserve"> Presente captura de pantalla de la ventana detallada de resultados </w:t>
      </w:r>
      <w:r w:rsidR="009522F1">
        <w:t>por subcuenca</w:t>
      </w:r>
      <w:r w:rsidR="006B17B8">
        <w:t>,</w:t>
      </w:r>
      <w:r w:rsidR="009522F1">
        <w:t xml:space="preserve"> desplegada por HEC-HMS.</w:t>
      </w:r>
      <w:r w:rsidR="00361930">
        <w:t xml:space="preserve"> Registre los valores obtenidos por subcuenca en la tabla 15.</w:t>
      </w:r>
    </w:p>
    <w:p w14:paraId="15753AA5" w14:textId="0DABEDBC" w:rsidR="00A868E6" w:rsidRDefault="00A868E6" w:rsidP="00A868E6"/>
    <w:p w14:paraId="5B9B4D29" w14:textId="1BC508C4" w:rsidR="00361930" w:rsidRPr="005A18FD" w:rsidRDefault="00361930" w:rsidP="00361930">
      <w:pPr>
        <w:jc w:val="center"/>
        <w:rPr>
          <w:u w:val="single"/>
        </w:rPr>
      </w:pPr>
      <w:r>
        <w:t>Tabla 15. Resultados de modelación por subcuenca</w:t>
      </w:r>
    </w:p>
    <w:tbl>
      <w:tblPr>
        <w:tblStyle w:val="TableGrid"/>
        <w:tblW w:w="8773" w:type="dxa"/>
        <w:jc w:val="center"/>
        <w:tblLook w:val="04A0" w:firstRow="1" w:lastRow="0" w:firstColumn="1" w:lastColumn="0" w:noHBand="0" w:noVBand="1"/>
      </w:tblPr>
      <w:tblGrid>
        <w:gridCol w:w="1237"/>
        <w:gridCol w:w="1701"/>
        <w:gridCol w:w="1945"/>
        <w:gridCol w:w="1945"/>
        <w:gridCol w:w="1945"/>
      </w:tblGrid>
      <w:tr w:rsidR="00A868E6" w:rsidRPr="005A18FD" w14:paraId="0CE37B9E" w14:textId="77777777" w:rsidTr="00126242">
        <w:trPr>
          <w:trHeight w:val="284"/>
          <w:tblHeader/>
          <w:jc w:val="center"/>
        </w:trPr>
        <w:tc>
          <w:tcPr>
            <w:tcW w:w="1237" w:type="dxa"/>
            <w:shd w:val="clear" w:color="auto" w:fill="D9D9D9" w:themeFill="background1" w:themeFillShade="D9"/>
            <w:vAlign w:val="center"/>
          </w:tcPr>
          <w:p w14:paraId="4D57881C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Name</w:t>
            </w:r>
          </w:p>
          <w:p w14:paraId="320D6E8B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Subcuenca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48569234" w14:textId="4FEC0AA1" w:rsidR="00A868E6" w:rsidRPr="005A18FD" w:rsidRDefault="00A868E6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Caudal pico</w:t>
            </w:r>
            <w:r w:rsidR="00F03925">
              <w:rPr>
                <w:lang w:val="es-CO"/>
              </w:rPr>
              <w:t xml:space="preserve">, </w:t>
            </w:r>
            <w:r w:rsidRPr="005A18FD">
              <w:rPr>
                <w:lang w:val="es-CO"/>
              </w:rPr>
              <w:t>m</w:t>
            </w:r>
            <w:r w:rsidR="00AD794C" w:rsidRPr="00AD794C">
              <w:rPr>
                <w:lang w:val="es-CO"/>
              </w:rPr>
              <w:t>³</w:t>
            </w:r>
            <w:r w:rsidRPr="005A18FD">
              <w:rPr>
                <w:lang w:val="es-CO"/>
              </w:rPr>
              <w:t>/s</w:t>
            </w:r>
          </w:p>
        </w:tc>
        <w:tc>
          <w:tcPr>
            <w:tcW w:w="1945" w:type="dxa"/>
            <w:shd w:val="clear" w:color="auto" w:fill="D9D9D9" w:themeFill="background1" w:themeFillShade="D9"/>
            <w:vAlign w:val="center"/>
          </w:tcPr>
          <w:p w14:paraId="07F89765" w14:textId="77777777" w:rsidR="00D94520" w:rsidRDefault="00A868E6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Fecha y hora</w:t>
            </w:r>
          </w:p>
          <w:p w14:paraId="3C33A836" w14:textId="66D4B25D" w:rsidR="00A868E6" w:rsidRPr="005A18FD" w:rsidRDefault="00A868E6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del pico</w:t>
            </w:r>
          </w:p>
        </w:tc>
        <w:tc>
          <w:tcPr>
            <w:tcW w:w="1945" w:type="dxa"/>
            <w:shd w:val="clear" w:color="auto" w:fill="D9D9D9" w:themeFill="background1" w:themeFillShade="D9"/>
            <w:vAlign w:val="center"/>
          </w:tcPr>
          <w:p w14:paraId="24C8F8DC" w14:textId="7C9C5F39" w:rsidR="00A868E6" w:rsidRPr="005A18FD" w:rsidRDefault="00A868E6" w:rsidP="00126242">
            <w:pPr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Área</w:t>
            </w:r>
            <w:r w:rsidR="00F03925">
              <w:rPr>
                <w:lang w:val="es-CO"/>
              </w:rPr>
              <w:t xml:space="preserve">, </w:t>
            </w:r>
            <w:r w:rsidRPr="005A18FD">
              <w:rPr>
                <w:lang w:val="es-CO"/>
              </w:rPr>
              <w:t>km</w:t>
            </w:r>
            <w:r w:rsidR="00AD794C" w:rsidRPr="00221D51">
              <w:rPr>
                <w:rFonts w:cs="Segoe UI Light"/>
                <w:sz w:val="21"/>
                <w:szCs w:val="21"/>
                <w:lang w:val="es-CO"/>
              </w:rPr>
              <w:t>²</w:t>
            </w:r>
          </w:p>
        </w:tc>
        <w:tc>
          <w:tcPr>
            <w:tcW w:w="1945" w:type="dxa"/>
            <w:shd w:val="clear" w:color="auto" w:fill="D9D9D9" w:themeFill="background1" w:themeFillShade="D9"/>
            <w:vAlign w:val="center"/>
          </w:tcPr>
          <w:p w14:paraId="64A2265E" w14:textId="77777777" w:rsidR="00D94520" w:rsidRDefault="00A868E6" w:rsidP="00F03925">
            <w:pPr>
              <w:autoSpaceDE w:val="0"/>
              <w:autoSpaceDN w:val="0"/>
              <w:adjustRightInd w:val="0"/>
              <w:jc w:val="center"/>
              <w:rPr>
                <w:lang w:val="es-CO"/>
              </w:rPr>
            </w:pPr>
            <w:r w:rsidRPr="005A18FD">
              <w:rPr>
                <w:lang w:val="es-CO"/>
              </w:rPr>
              <w:t>Rendimiento</w:t>
            </w:r>
            <w:r w:rsidR="00F03925">
              <w:rPr>
                <w:lang w:val="es-CO"/>
              </w:rPr>
              <w:t xml:space="preserve">, </w:t>
            </w:r>
          </w:p>
          <w:p w14:paraId="4CFFD036" w14:textId="522B5D2B" w:rsidR="00A868E6" w:rsidRPr="00AD794C" w:rsidRDefault="00A868E6" w:rsidP="00F03925">
            <w:pPr>
              <w:autoSpaceDE w:val="0"/>
              <w:autoSpaceDN w:val="0"/>
              <w:adjustRightInd w:val="0"/>
              <w:jc w:val="center"/>
              <w:rPr>
                <w:rFonts w:ascii="MS Shell Dlg 2" w:hAnsi="MS Shell Dlg 2" w:cs="MS Shell Dlg 2"/>
                <w:sz w:val="17"/>
                <w:szCs w:val="17"/>
                <w:lang w:val="es-CO"/>
              </w:rPr>
            </w:pPr>
            <w:r w:rsidRPr="005A18FD">
              <w:rPr>
                <w:lang w:val="es-CO"/>
              </w:rPr>
              <w:t>m</w:t>
            </w:r>
            <w:r w:rsidR="00AD794C" w:rsidRPr="00533B8D">
              <w:rPr>
                <w:rFonts w:cs="Segoe UI Light"/>
                <w:sz w:val="21"/>
                <w:szCs w:val="21"/>
                <w:lang w:val="es-CO"/>
              </w:rPr>
              <w:t>³</w:t>
            </w:r>
            <w:r w:rsidR="00533B8D" w:rsidRPr="00533B8D">
              <w:rPr>
                <w:rFonts w:cs="Segoe UI Light"/>
                <w:sz w:val="21"/>
                <w:szCs w:val="21"/>
                <w:lang w:val="es-CO"/>
              </w:rPr>
              <w:t>/</w:t>
            </w:r>
            <w:r w:rsidRPr="005A18FD">
              <w:rPr>
                <w:lang w:val="es-CO"/>
              </w:rPr>
              <w:t>s x km</w:t>
            </w:r>
            <w:r w:rsidR="00AD794C" w:rsidRPr="00221D51">
              <w:rPr>
                <w:rFonts w:cs="Segoe UI Light"/>
                <w:sz w:val="21"/>
                <w:szCs w:val="21"/>
                <w:lang w:val="es-CO"/>
              </w:rPr>
              <w:t>²</w:t>
            </w:r>
          </w:p>
        </w:tc>
      </w:tr>
      <w:tr w:rsidR="00A868E6" w:rsidRPr="005A18FD" w14:paraId="44B0479E" w14:textId="77777777" w:rsidTr="00126242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0E0A0144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30DF4F44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01F0BB13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0B457370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026A57A0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</w:tr>
      <w:tr w:rsidR="00A868E6" w:rsidRPr="005A18FD" w14:paraId="3E989039" w14:textId="77777777" w:rsidTr="00126242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39B85351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6F6128FC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7D6E2E39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06F04974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4B3EADA6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</w:tr>
      <w:tr w:rsidR="00A868E6" w:rsidRPr="005A18FD" w14:paraId="74EFD13D" w14:textId="77777777" w:rsidTr="00126242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7DE1A927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55234430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44FBCB91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0ABD4342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19C9FCB1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</w:tr>
      <w:tr w:rsidR="00A868E6" w:rsidRPr="005A18FD" w14:paraId="5259B7AE" w14:textId="77777777" w:rsidTr="00126242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2F3B012E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05A90A78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41035F62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396EF883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71407F1F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</w:tr>
      <w:tr w:rsidR="00A868E6" w:rsidRPr="005A18FD" w14:paraId="39896C2D" w14:textId="77777777" w:rsidTr="00126242">
        <w:trPr>
          <w:trHeight w:val="284"/>
          <w:jc w:val="center"/>
        </w:trPr>
        <w:tc>
          <w:tcPr>
            <w:tcW w:w="1237" w:type="dxa"/>
            <w:shd w:val="clear" w:color="auto" w:fill="66FFFF"/>
            <w:vAlign w:val="center"/>
          </w:tcPr>
          <w:p w14:paraId="56E86BF2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701" w:type="dxa"/>
            <w:shd w:val="clear" w:color="auto" w:fill="66FFFF"/>
          </w:tcPr>
          <w:p w14:paraId="2D8205AC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70205A65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2438B666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  <w:tc>
          <w:tcPr>
            <w:tcW w:w="1945" w:type="dxa"/>
            <w:shd w:val="clear" w:color="auto" w:fill="66FFFF"/>
          </w:tcPr>
          <w:p w14:paraId="2EBA3B80" w14:textId="77777777" w:rsidR="00A868E6" w:rsidRPr="005A18FD" w:rsidRDefault="00A868E6" w:rsidP="00126242">
            <w:pPr>
              <w:jc w:val="center"/>
              <w:rPr>
                <w:lang w:val="es-CO"/>
              </w:rPr>
            </w:pPr>
          </w:p>
        </w:tc>
      </w:tr>
    </w:tbl>
    <w:p w14:paraId="6807C98B" w14:textId="77777777" w:rsidR="00A868E6" w:rsidRPr="005A18FD" w:rsidRDefault="00A868E6" w:rsidP="00A868E6"/>
    <w:p w14:paraId="2C5588BB" w14:textId="53902839" w:rsidR="00A868E6" w:rsidRPr="005A18FD" w:rsidRDefault="00A868E6" w:rsidP="00A868E6">
      <w:r w:rsidRPr="005A18FD">
        <w:t>Presentar captura</w:t>
      </w:r>
      <w:r w:rsidR="00DF02E1">
        <w:t>s</w:t>
      </w:r>
      <w:r w:rsidRPr="005A18FD">
        <w:t xml:space="preserve"> de pantalla de los modelos geográficos y esquemáticos</w:t>
      </w:r>
      <w:r w:rsidR="00A47E41">
        <w:t>,</w:t>
      </w:r>
      <w:r w:rsidRPr="005A18FD">
        <w:t xml:space="preserve"> como se muestra en el siguiente ejemplo</w:t>
      </w:r>
      <w:r w:rsidR="00A55F40">
        <w:t>.</w:t>
      </w:r>
    </w:p>
    <w:p w14:paraId="686B2AFF" w14:textId="77777777" w:rsidR="00A868E6" w:rsidRDefault="00A868E6" w:rsidP="00A868E6"/>
    <w:p w14:paraId="725D7A43" w14:textId="3D84F7EE" w:rsidR="00A868E6" w:rsidRPr="005A18FD" w:rsidRDefault="00A868E6" w:rsidP="00A868E6">
      <w:pPr>
        <w:jc w:val="center"/>
      </w:pPr>
      <w:r w:rsidRPr="005A18FD">
        <w:t xml:space="preserve">Ejemplo de esquema </w:t>
      </w:r>
      <w:r w:rsidR="004D682C">
        <w:t>HEC-</w:t>
      </w:r>
      <w:proofErr w:type="spellStart"/>
      <w:r w:rsidR="004D682C">
        <w:t>GeoHMS</w:t>
      </w:r>
      <w:proofErr w:type="spellEnd"/>
      <w:r w:rsidR="004D682C">
        <w:t xml:space="preserve"> </w:t>
      </w:r>
      <w:r w:rsidRPr="005A18FD">
        <w:t>con simbología regular</w:t>
      </w:r>
    </w:p>
    <w:p w14:paraId="07283F53" w14:textId="77777777" w:rsidR="00A868E6" w:rsidRPr="005A18FD" w:rsidRDefault="00A868E6" w:rsidP="00A868E6">
      <w:pPr>
        <w:jc w:val="center"/>
      </w:pPr>
      <w:r w:rsidRPr="005A18FD">
        <w:rPr>
          <w:noProof/>
          <w:lang w:val="en-US" w:eastAsia="en-US"/>
        </w:rPr>
        <w:drawing>
          <wp:inline distT="0" distB="0" distL="0" distR="0" wp14:anchorId="14D1956D" wp14:editId="475E3D1B">
            <wp:extent cx="3752602" cy="2856275"/>
            <wp:effectExtent l="0" t="0" r="635" b="127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65776" cy="286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04AE" w14:textId="77777777" w:rsidR="00A868E6" w:rsidRPr="005A18FD" w:rsidRDefault="00A868E6" w:rsidP="00A868E6">
      <w:pPr>
        <w:jc w:val="center"/>
      </w:pPr>
    </w:p>
    <w:p w14:paraId="044A6387" w14:textId="6F95A434" w:rsidR="00A868E6" w:rsidRPr="005A18FD" w:rsidRDefault="00A868E6" w:rsidP="00A868E6">
      <w:pPr>
        <w:jc w:val="center"/>
      </w:pPr>
      <w:r w:rsidRPr="005A18FD">
        <w:t xml:space="preserve">Ejemplo de esquema </w:t>
      </w:r>
      <w:r w:rsidR="004D682C">
        <w:t>HEC-</w:t>
      </w:r>
      <w:proofErr w:type="spellStart"/>
      <w:r w:rsidR="004D682C">
        <w:t>GeoHMS</w:t>
      </w:r>
      <w:proofErr w:type="spellEnd"/>
      <w:r w:rsidR="004D682C">
        <w:t xml:space="preserve"> </w:t>
      </w:r>
      <w:r w:rsidRPr="005A18FD">
        <w:t>con simbología HMS</w:t>
      </w:r>
    </w:p>
    <w:p w14:paraId="34D8DD21" w14:textId="77777777" w:rsidR="00A868E6" w:rsidRPr="005A18FD" w:rsidRDefault="00A868E6" w:rsidP="00A868E6">
      <w:pPr>
        <w:jc w:val="center"/>
      </w:pPr>
      <w:r w:rsidRPr="005A18FD">
        <w:rPr>
          <w:noProof/>
          <w:lang w:val="en-US" w:eastAsia="en-US"/>
        </w:rPr>
        <w:lastRenderedPageBreak/>
        <w:drawing>
          <wp:inline distT="0" distB="0" distL="0" distR="0" wp14:anchorId="055B0BBB" wp14:editId="10DDAD06">
            <wp:extent cx="5065192" cy="3800901"/>
            <wp:effectExtent l="0" t="0" r="2540" b="9525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66512" cy="380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FF78" w14:textId="77777777" w:rsidR="00A868E6" w:rsidRPr="005A18FD" w:rsidRDefault="00A868E6" w:rsidP="00A868E6">
      <w:pPr>
        <w:jc w:val="center"/>
      </w:pPr>
    </w:p>
    <w:p w14:paraId="0BCAE237" w14:textId="115B12DA" w:rsidR="001428C4" w:rsidRDefault="001428C4">
      <w:pPr>
        <w:jc w:val="left"/>
      </w:pPr>
    </w:p>
    <w:p w14:paraId="0E009F8C" w14:textId="1E4D0523" w:rsidR="00A868E6" w:rsidRPr="005A18FD" w:rsidRDefault="00A868E6" w:rsidP="00A868E6">
      <w:pPr>
        <w:jc w:val="center"/>
      </w:pPr>
      <w:r w:rsidRPr="005A18FD">
        <w:t>Ejemplo de esquema H</w:t>
      </w:r>
      <w:r w:rsidR="001428C4">
        <w:t>EC-HMS</w:t>
      </w:r>
    </w:p>
    <w:p w14:paraId="48F58890" w14:textId="77777777" w:rsidR="00A868E6" w:rsidRPr="005A18FD" w:rsidRDefault="00A868E6" w:rsidP="00A868E6">
      <w:r w:rsidRPr="005A18FD">
        <w:rPr>
          <w:noProof/>
          <w:lang w:val="en-US" w:eastAsia="en-US"/>
        </w:rPr>
        <w:drawing>
          <wp:inline distT="0" distB="0" distL="0" distR="0" wp14:anchorId="2343797A" wp14:editId="6E97FCEF">
            <wp:extent cx="6325738" cy="3432704"/>
            <wp:effectExtent l="0" t="0" r="0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21318" cy="343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D9D4" w14:textId="77777777" w:rsidR="00A868E6" w:rsidRPr="005A18FD" w:rsidRDefault="00A868E6" w:rsidP="00A868E6"/>
    <w:p w14:paraId="020A7888" w14:textId="77777777" w:rsidR="00361930" w:rsidRDefault="00361930">
      <w:pPr>
        <w:jc w:val="left"/>
      </w:pPr>
      <w:r>
        <w:br w:type="page"/>
      </w:r>
    </w:p>
    <w:p w14:paraId="55A4DBC6" w14:textId="66CDA4E8" w:rsidR="00214227" w:rsidRPr="005A18FD" w:rsidRDefault="00214227" w:rsidP="00214227">
      <w:r>
        <w:lastRenderedPageBreak/>
        <w:t xml:space="preserve">En el punto de salida o sifón de la cuenca, presente el resumen de los resultados obtenidos, gráficos de hidrogramas </w:t>
      </w:r>
      <w:proofErr w:type="gramStart"/>
      <w:r>
        <w:t>e</w:t>
      </w:r>
      <w:proofErr w:type="gramEnd"/>
      <w:r>
        <w:t xml:space="preserve"> hietogramas y tabla de resultados</w:t>
      </w:r>
      <w:r w:rsidR="00A46EF1">
        <w:t xml:space="preserve"> presentados por HEC-HMS</w:t>
      </w:r>
      <w:r>
        <w:t>.</w:t>
      </w:r>
    </w:p>
    <w:p w14:paraId="73CEC122" w14:textId="77777777" w:rsidR="00A868E6" w:rsidRPr="005A18FD" w:rsidRDefault="00A868E6" w:rsidP="00A868E6"/>
    <w:p w14:paraId="5DD43C4C" w14:textId="77777777" w:rsidR="00A868E6" w:rsidRPr="005A18FD" w:rsidRDefault="00A868E6" w:rsidP="00A868E6">
      <w:pPr>
        <w:jc w:val="center"/>
      </w:pPr>
      <w:r w:rsidRPr="005A18FD">
        <w:rPr>
          <w:noProof/>
          <w:lang w:val="en-US" w:eastAsia="en-US"/>
        </w:rPr>
        <w:drawing>
          <wp:inline distT="0" distB="0" distL="0" distR="0" wp14:anchorId="57CF3ED4" wp14:editId="44AA3B55">
            <wp:extent cx="4517295" cy="2067488"/>
            <wp:effectExtent l="0" t="0" r="0" b="9525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139" cy="206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0EB2" w14:textId="77777777" w:rsidR="00A868E6" w:rsidRPr="005A18FD" w:rsidRDefault="00A868E6" w:rsidP="00A868E6">
      <w:pPr>
        <w:jc w:val="center"/>
      </w:pPr>
    </w:p>
    <w:p w14:paraId="2CB28966" w14:textId="77777777" w:rsidR="00A868E6" w:rsidRPr="005A18FD" w:rsidRDefault="00A868E6" w:rsidP="00A868E6">
      <w:pPr>
        <w:jc w:val="center"/>
      </w:pPr>
      <w:r w:rsidRPr="005A18FD">
        <w:rPr>
          <w:noProof/>
          <w:lang w:val="en-US" w:eastAsia="en-US"/>
        </w:rPr>
        <w:drawing>
          <wp:inline distT="0" distB="0" distL="0" distR="0" wp14:anchorId="51B3106F" wp14:editId="5D8A4305">
            <wp:extent cx="3976777" cy="1307540"/>
            <wp:effectExtent l="0" t="0" r="5080" b="6985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705" cy="13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D383" w14:textId="77777777" w:rsidR="00A868E6" w:rsidRPr="005A18FD" w:rsidRDefault="00A868E6" w:rsidP="00A868E6"/>
    <w:p w14:paraId="3CB8310A" w14:textId="7247B98C" w:rsidR="00A868E6" w:rsidRPr="005A18FD" w:rsidRDefault="00E56BDA" w:rsidP="00A868E6">
      <w:r w:rsidRPr="00E56BDA">
        <w:t xml:space="preserve">Presente capturas de pantalla de los </w:t>
      </w:r>
      <w:proofErr w:type="gramStart"/>
      <w:r w:rsidRPr="00E56BDA">
        <w:t>archivos .</w:t>
      </w:r>
      <w:proofErr w:type="spellStart"/>
      <w:r w:rsidRPr="00E56BDA">
        <w:t>gage</w:t>
      </w:r>
      <w:proofErr w:type="spellEnd"/>
      <w:r w:rsidRPr="00E56BDA">
        <w:t>, .</w:t>
      </w:r>
      <w:proofErr w:type="spellStart"/>
      <w:r w:rsidRPr="00E56BDA">
        <w:t>basin</w:t>
      </w:r>
      <w:proofErr w:type="spellEnd"/>
      <w:r w:rsidRPr="00E56BDA">
        <w:t>, .</w:t>
      </w:r>
      <w:proofErr w:type="spellStart"/>
      <w:r w:rsidRPr="00E56BDA">
        <w:t>hms</w:t>
      </w:r>
      <w:proofErr w:type="spellEnd"/>
      <w:r w:rsidRPr="00E56BDA">
        <w:t>, .</w:t>
      </w:r>
      <w:proofErr w:type="spellStart"/>
      <w:r w:rsidRPr="00E56BDA">
        <w:t>met</w:t>
      </w:r>
      <w:proofErr w:type="spellEnd"/>
      <w:proofErr w:type="gramEnd"/>
      <w:r w:rsidRPr="00E56BDA">
        <w:t xml:space="preserve">, como se muestra </w:t>
      </w:r>
      <w:r w:rsidR="00A868E6" w:rsidRPr="005A18FD">
        <w:t>en el siguiente ejemplo</w:t>
      </w:r>
      <w:r w:rsidR="00A46EF1">
        <w:t>.</w:t>
      </w:r>
    </w:p>
    <w:p w14:paraId="013E2E6B" w14:textId="77777777" w:rsidR="00A868E6" w:rsidRPr="005A18FD" w:rsidRDefault="00A868E6" w:rsidP="00A868E6"/>
    <w:p w14:paraId="498773EC" w14:textId="77777777" w:rsidR="00A868E6" w:rsidRPr="005A18FD" w:rsidRDefault="00A868E6" w:rsidP="00A868E6">
      <w:pPr>
        <w:jc w:val="center"/>
      </w:pPr>
      <w:r w:rsidRPr="005A18FD">
        <w:rPr>
          <w:noProof/>
          <w:lang w:val="en-US" w:eastAsia="en-US"/>
        </w:rPr>
        <w:drawing>
          <wp:inline distT="0" distB="0" distL="0" distR="0" wp14:anchorId="1C3A08B6" wp14:editId="796CE530">
            <wp:extent cx="3087149" cy="3350525"/>
            <wp:effectExtent l="0" t="0" r="0" b="254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187" cy="335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8FD">
        <w:rPr>
          <w:noProof/>
          <w:lang w:val="en-US" w:eastAsia="en-US"/>
        </w:rPr>
        <w:drawing>
          <wp:inline distT="0" distB="0" distL="0" distR="0" wp14:anchorId="61A14FAE" wp14:editId="047AC020">
            <wp:extent cx="3093436" cy="3357349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480" cy="335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EF49" w14:textId="77777777" w:rsidR="00A868E6" w:rsidRPr="005A18FD" w:rsidRDefault="00A868E6" w:rsidP="00A868E6"/>
    <w:p w14:paraId="29C6C4EC" w14:textId="77777777" w:rsidR="00A868E6" w:rsidRPr="005A18FD" w:rsidRDefault="00A868E6" w:rsidP="00A868E6"/>
    <w:p w14:paraId="497D5FE2" w14:textId="77777777" w:rsidR="00A868E6" w:rsidRPr="005A18FD" w:rsidRDefault="00A868E6" w:rsidP="00A868E6">
      <w:r w:rsidRPr="005A18FD">
        <w:rPr>
          <w:noProof/>
          <w:lang w:val="en-US" w:eastAsia="en-US"/>
        </w:rPr>
        <w:lastRenderedPageBreak/>
        <w:drawing>
          <wp:inline distT="0" distB="0" distL="0" distR="0" wp14:anchorId="74292D0A" wp14:editId="6AB1D948">
            <wp:extent cx="3132162" cy="3399377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684" cy="340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8FD">
        <w:t xml:space="preserve"> </w:t>
      </w:r>
      <w:r w:rsidRPr="005A18FD">
        <w:rPr>
          <w:noProof/>
          <w:lang w:val="en-US" w:eastAsia="en-US"/>
        </w:rPr>
        <w:drawing>
          <wp:inline distT="0" distB="0" distL="0" distR="0" wp14:anchorId="43E99AB7" wp14:editId="73E1261C">
            <wp:extent cx="3138985" cy="3406784"/>
            <wp:effectExtent l="0" t="0" r="4445" b="317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057" cy="340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4C3F" w14:textId="77777777" w:rsidR="00A868E6" w:rsidRPr="005A18FD" w:rsidRDefault="00A868E6" w:rsidP="00A868E6"/>
    <w:p w14:paraId="107E035A" w14:textId="77777777" w:rsidR="00A868E6" w:rsidRDefault="00A868E6" w:rsidP="00A868E6">
      <w:pPr>
        <w:jc w:val="left"/>
      </w:pPr>
      <w:r>
        <w:br w:type="page"/>
      </w:r>
    </w:p>
    <w:p w14:paraId="6A029BD0" w14:textId="77777777" w:rsidR="00506A60" w:rsidRPr="000072F9" w:rsidRDefault="00506A60" w:rsidP="00506A60">
      <w:pPr>
        <w:rPr>
          <w:lang w:val="es-CO"/>
        </w:rPr>
      </w:pPr>
    </w:p>
    <w:p w14:paraId="0120596D" w14:textId="77777777" w:rsidR="00506A60" w:rsidRPr="000072F9" w:rsidRDefault="00506A60" w:rsidP="00506A60">
      <w:pPr>
        <w:rPr>
          <w:lang w:val="es-CO"/>
        </w:rPr>
      </w:pPr>
    </w:p>
    <w:p w14:paraId="51135C6D" w14:textId="77777777" w:rsidR="00506A60" w:rsidRPr="000072F9" w:rsidRDefault="00506A60" w:rsidP="00506A60">
      <w:pPr>
        <w:rPr>
          <w:lang w:val="es-CO"/>
        </w:rPr>
      </w:pPr>
    </w:p>
    <w:p w14:paraId="6ECD936B" w14:textId="77777777" w:rsidR="00506A60" w:rsidRPr="000072F9" w:rsidRDefault="00506A60" w:rsidP="00506A60">
      <w:pPr>
        <w:rPr>
          <w:lang w:val="es-CO"/>
        </w:rPr>
      </w:pPr>
    </w:p>
    <w:p w14:paraId="5F9D62A9" w14:textId="77777777" w:rsidR="00506A60" w:rsidRPr="000072F9" w:rsidRDefault="00506A60" w:rsidP="00506A60">
      <w:pPr>
        <w:rPr>
          <w:lang w:val="es-CO"/>
        </w:rPr>
      </w:pPr>
    </w:p>
    <w:p w14:paraId="33DED1B9" w14:textId="77777777" w:rsidR="00506A60" w:rsidRPr="000072F9" w:rsidRDefault="00506A60" w:rsidP="00506A60">
      <w:pPr>
        <w:rPr>
          <w:lang w:val="es-CO"/>
        </w:rPr>
      </w:pPr>
    </w:p>
    <w:p w14:paraId="0620885E" w14:textId="77777777" w:rsidR="00506A60" w:rsidRPr="000072F9" w:rsidRDefault="00506A60" w:rsidP="00506A60">
      <w:pPr>
        <w:rPr>
          <w:lang w:val="es-CO"/>
        </w:rPr>
      </w:pPr>
    </w:p>
    <w:p w14:paraId="291C2FAE" w14:textId="77777777" w:rsidR="00506A60" w:rsidRPr="000072F9" w:rsidRDefault="00506A60" w:rsidP="00506A60">
      <w:pPr>
        <w:rPr>
          <w:lang w:val="es-CO"/>
        </w:rPr>
      </w:pPr>
    </w:p>
    <w:p w14:paraId="395DDC29" w14:textId="77777777" w:rsidR="00506A60" w:rsidRPr="000072F9" w:rsidRDefault="00506A60" w:rsidP="00506A60">
      <w:pPr>
        <w:rPr>
          <w:lang w:val="es-CO"/>
        </w:rPr>
      </w:pPr>
    </w:p>
    <w:p w14:paraId="60D3E257" w14:textId="77777777" w:rsidR="00506A60" w:rsidRPr="000072F9" w:rsidRDefault="00506A60" w:rsidP="00506A60">
      <w:pPr>
        <w:rPr>
          <w:lang w:val="es-CO"/>
        </w:rPr>
      </w:pPr>
    </w:p>
    <w:p w14:paraId="3B9F0E74" w14:textId="77777777" w:rsidR="00506A60" w:rsidRPr="000072F9" w:rsidRDefault="00506A60" w:rsidP="00506A60">
      <w:pPr>
        <w:rPr>
          <w:lang w:val="es-CO"/>
        </w:rPr>
      </w:pPr>
    </w:p>
    <w:p w14:paraId="5FFA52BA" w14:textId="77777777" w:rsidR="00506A60" w:rsidRPr="000072F9" w:rsidRDefault="00506A60" w:rsidP="00506A60">
      <w:pPr>
        <w:rPr>
          <w:lang w:val="es-CO"/>
        </w:rPr>
      </w:pPr>
    </w:p>
    <w:p w14:paraId="21449A90" w14:textId="77777777" w:rsidR="00506A60" w:rsidRPr="000072F9" w:rsidRDefault="00506A60" w:rsidP="00506A60">
      <w:pPr>
        <w:rPr>
          <w:lang w:val="es-CO"/>
        </w:rPr>
      </w:pPr>
    </w:p>
    <w:p w14:paraId="5FEA5CDA" w14:textId="77777777" w:rsidR="00506A60" w:rsidRDefault="00506A60" w:rsidP="00506A60">
      <w:pPr>
        <w:rPr>
          <w:lang w:val="es-CO"/>
        </w:rPr>
      </w:pPr>
    </w:p>
    <w:p w14:paraId="3CF90F88" w14:textId="77777777" w:rsidR="00506A60" w:rsidRDefault="00506A60" w:rsidP="00506A60">
      <w:pPr>
        <w:rPr>
          <w:lang w:val="es-CO"/>
        </w:rPr>
      </w:pPr>
    </w:p>
    <w:p w14:paraId="39D5A34E" w14:textId="77777777" w:rsidR="00506A60" w:rsidRDefault="00506A60" w:rsidP="00506A60">
      <w:pPr>
        <w:rPr>
          <w:lang w:val="es-CO"/>
        </w:rPr>
      </w:pPr>
    </w:p>
    <w:p w14:paraId="53E6CB70" w14:textId="77777777" w:rsidR="00506A60" w:rsidRDefault="00506A60" w:rsidP="00506A60">
      <w:pPr>
        <w:rPr>
          <w:lang w:val="es-CO"/>
        </w:rPr>
      </w:pPr>
    </w:p>
    <w:p w14:paraId="58177B4D" w14:textId="77777777" w:rsidR="00506A60" w:rsidRDefault="00506A60" w:rsidP="00506A60">
      <w:pPr>
        <w:rPr>
          <w:lang w:val="es-CO"/>
        </w:rPr>
      </w:pPr>
    </w:p>
    <w:p w14:paraId="17E21D3B" w14:textId="77777777" w:rsidR="00506A60" w:rsidRDefault="00506A60" w:rsidP="00506A60">
      <w:pPr>
        <w:rPr>
          <w:lang w:val="es-CO"/>
        </w:rPr>
      </w:pPr>
    </w:p>
    <w:p w14:paraId="58881542" w14:textId="77777777" w:rsidR="00506A60" w:rsidRDefault="00506A60" w:rsidP="00506A60">
      <w:pPr>
        <w:rPr>
          <w:lang w:val="es-CO"/>
        </w:rPr>
      </w:pPr>
    </w:p>
    <w:p w14:paraId="77A460FC" w14:textId="77777777" w:rsidR="00506A60" w:rsidRDefault="00506A60" w:rsidP="00506A60">
      <w:pPr>
        <w:rPr>
          <w:lang w:val="es-CO"/>
        </w:rPr>
      </w:pPr>
    </w:p>
    <w:p w14:paraId="7829A5D8" w14:textId="77777777" w:rsidR="00506A60" w:rsidRDefault="00506A60" w:rsidP="00506A60">
      <w:pPr>
        <w:rPr>
          <w:lang w:val="es-CO"/>
        </w:rPr>
      </w:pPr>
    </w:p>
    <w:p w14:paraId="70CC4ADF" w14:textId="77777777" w:rsidR="00506A60" w:rsidRDefault="00506A60" w:rsidP="00506A60">
      <w:pPr>
        <w:rPr>
          <w:lang w:val="es-CO"/>
        </w:rPr>
      </w:pPr>
    </w:p>
    <w:p w14:paraId="68615382" w14:textId="77777777" w:rsidR="00506A60" w:rsidRDefault="00506A60" w:rsidP="00506A60">
      <w:pPr>
        <w:rPr>
          <w:lang w:val="es-CO"/>
        </w:rPr>
      </w:pPr>
    </w:p>
    <w:p w14:paraId="78CD7DDC" w14:textId="77777777" w:rsidR="00506A60" w:rsidRPr="000072F9" w:rsidRDefault="00506A60" w:rsidP="00506A60">
      <w:pPr>
        <w:rPr>
          <w:lang w:val="es-CO"/>
        </w:rPr>
      </w:pPr>
      <w:bookmarkStart w:id="17" w:name="_Hlk3446858"/>
      <w:bookmarkStart w:id="18" w:name="_Hlk3446971"/>
    </w:p>
    <w:p w14:paraId="7E6266BE" w14:textId="77777777" w:rsidR="00506A60" w:rsidRPr="000072F9" w:rsidRDefault="00506A60" w:rsidP="00506A60">
      <w:pPr>
        <w:rPr>
          <w:lang w:val="es-CO"/>
        </w:rPr>
      </w:pPr>
    </w:p>
    <w:tbl>
      <w:tblPr>
        <w:tblStyle w:val="TableGrid"/>
        <w:tblW w:w="453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</w:tblGrid>
      <w:tr w:rsidR="00506A60" w:rsidRPr="00CA137F" w14:paraId="0E7A2D24" w14:textId="77777777" w:rsidTr="008E24DA">
        <w:trPr>
          <w:jc w:val="center"/>
        </w:trPr>
        <w:tc>
          <w:tcPr>
            <w:tcW w:w="9962" w:type="dxa"/>
          </w:tcPr>
          <w:p w14:paraId="200C70C0" w14:textId="77777777" w:rsidR="00506A60" w:rsidRPr="00CA137F" w:rsidRDefault="00506A60" w:rsidP="008E24DA">
            <w:pPr>
              <w:jc w:val="center"/>
              <w:rPr>
                <w:rFonts w:cs="Segoe UI Light"/>
                <w:lang w:val="es-CO" w:eastAsia="es-CO"/>
              </w:rPr>
            </w:pPr>
            <w:bookmarkStart w:id="19" w:name="_Hlk3447049"/>
            <w:r w:rsidRPr="00CA137F">
              <w:rPr>
                <w:rFonts w:eastAsiaTheme="minorEastAsia" w:cs="Segoe UI Light"/>
                <w:kern w:val="24"/>
                <w:lang w:val="es-CO" w:eastAsia="es-CO"/>
              </w:rPr>
              <w:t>Contenido creado por:</w:t>
            </w:r>
            <w:r>
              <w:rPr>
                <w:rFonts w:eastAsiaTheme="minorEastAsia" w:cs="Segoe UI Light"/>
                <w:kern w:val="24"/>
                <w:lang w:val="es-CO" w:eastAsia="es-CO"/>
              </w:rPr>
              <w:t xml:space="preserve"> r.cfdtools@gmail.com</w:t>
            </w:r>
          </w:p>
          <w:p w14:paraId="184E349E" w14:textId="77777777" w:rsidR="00506A60" w:rsidRDefault="00506A60" w:rsidP="008E24DA">
            <w:pPr>
              <w:jc w:val="center"/>
              <w:rPr>
                <w:rFonts w:cs="Segoe UI Light"/>
                <w:lang w:val="es-CO" w:eastAsia="es-CO"/>
              </w:rPr>
            </w:pPr>
            <w:hyperlink r:id="rId39" w:history="1">
              <w:r w:rsidRPr="005508AB">
                <w:rPr>
                  <w:rStyle w:val="Hyperlink"/>
                  <w:rFonts w:cs="Segoe UI Light"/>
                  <w:noProof w:val="0"/>
                  <w:lang w:val="es-CO" w:eastAsia="es-CO"/>
                </w:rPr>
                <w:t>https://github.com/rcfdtools</w:t>
              </w:r>
            </w:hyperlink>
          </w:p>
          <w:p w14:paraId="0B455417" w14:textId="77777777" w:rsidR="00506A60" w:rsidRDefault="00506A60" w:rsidP="008E24DA">
            <w:pPr>
              <w:jc w:val="center"/>
              <w:rPr>
                <w:rFonts w:cs="Segoe UI Light"/>
                <w:lang w:val="es-CO" w:eastAsia="es-CO"/>
              </w:rPr>
            </w:pPr>
          </w:p>
          <w:p w14:paraId="7DB79CCA" w14:textId="77777777" w:rsidR="00506A60" w:rsidRPr="00CA137F" w:rsidRDefault="00506A60" w:rsidP="008E24DA">
            <w:pPr>
              <w:jc w:val="center"/>
              <w:rPr>
                <w:rFonts w:cs="Segoe UI Light"/>
                <w:lang w:val="es-CO" w:eastAsia="es-CO"/>
              </w:rPr>
            </w:pPr>
            <w:r w:rsidRPr="00CA137F">
              <w:rPr>
                <w:rFonts w:eastAsiaTheme="minorEastAsia" w:cs="Segoe UI Light"/>
                <w:kern w:val="24"/>
                <w:lang w:val="es-CO" w:eastAsia="es-CO"/>
              </w:rPr>
              <w:t>Licencia, cláusulas y condiciones de uso en:</w:t>
            </w:r>
          </w:p>
          <w:p w14:paraId="0806F88F" w14:textId="77777777" w:rsidR="00506A60" w:rsidRPr="00CA137F" w:rsidRDefault="00506A60" w:rsidP="008E24DA">
            <w:pPr>
              <w:jc w:val="center"/>
              <w:rPr>
                <w:rFonts w:cs="Segoe UI Light"/>
                <w:lang w:val="es-CO"/>
              </w:rPr>
            </w:pPr>
            <w:hyperlink r:id="rId40" w:history="1">
              <w:r w:rsidRPr="005508AB">
                <w:rPr>
                  <w:rStyle w:val="Hyperlink"/>
                  <w:rFonts w:cs="Segoe UI Light"/>
                  <w:noProof w:val="0"/>
                </w:rPr>
                <w:t>https://github.com/rcfdtools/R.HydroTools/wiki/License</w:t>
              </w:r>
            </w:hyperlink>
          </w:p>
        </w:tc>
      </w:tr>
      <w:tr w:rsidR="00506A60" w:rsidRPr="00CA137F" w14:paraId="44684663" w14:textId="77777777" w:rsidTr="008E24DA">
        <w:trPr>
          <w:jc w:val="center"/>
        </w:trPr>
        <w:tc>
          <w:tcPr>
            <w:tcW w:w="9962" w:type="dxa"/>
          </w:tcPr>
          <w:p w14:paraId="0022717C" w14:textId="77777777" w:rsidR="00506A60" w:rsidRPr="00CA137F" w:rsidRDefault="00506A60" w:rsidP="008E24DA">
            <w:pPr>
              <w:jc w:val="center"/>
              <w:rPr>
                <w:rFonts w:eastAsiaTheme="minorEastAsia" w:cs="Segoe UI Light"/>
                <w:kern w:val="24"/>
                <w:lang w:val="es-CO" w:eastAsia="es-CO"/>
              </w:rPr>
            </w:pPr>
          </w:p>
        </w:tc>
      </w:tr>
    </w:tbl>
    <w:bookmarkEnd w:id="17"/>
    <w:bookmarkEnd w:id="18"/>
    <w:bookmarkEnd w:id="19"/>
    <w:p w14:paraId="6F612179" w14:textId="77777777" w:rsidR="00506A60" w:rsidRDefault="00506A60" w:rsidP="00506A60">
      <w:pPr>
        <w:jc w:val="center"/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7C4E218E" wp14:editId="5C6A3580">
            <wp:extent cx="2700000" cy="2700000"/>
            <wp:effectExtent l="0" t="0" r="5715" b="5715"/>
            <wp:docPr id="7" name="Picture 7" descr="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Qr code&#10;&#10;Description automatically generated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64921" w14:textId="77777777" w:rsidR="00CD30A6" w:rsidRPr="008B7E74" w:rsidRDefault="00CD30A6" w:rsidP="00506A60"/>
    <w:sectPr w:rsidR="00CD30A6" w:rsidRPr="008B7E74" w:rsidSect="002D7D8F">
      <w:headerReference w:type="default" r:id="rId42"/>
      <w:footerReference w:type="even" r:id="rId43"/>
      <w:footerReference w:type="default" r:id="rId44"/>
      <w:pgSz w:w="12240" w:h="15840" w:code="1"/>
      <w:pgMar w:top="1418" w:right="1134" w:bottom="851" w:left="1134" w:header="425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A32BA" w14:textId="77777777" w:rsidR="002202C3" w:rsidRDefault="002202C3">
      <w:r>
        <w:separator/>
      </w:r>
      <w:r>
        <w:cr/>
      </w:r>
    </w:p>
  </w:endnote>
  <w:endnote w:type="continuationSeparator" w:id="0">
    <w:p w14:paraId="38C90091" w14:textId="77777777" w:rsidR="002202C3" w:rsidRDefault="002202C3">
      <w:r>
        <w:continuationSeparator/>
      </w:r>
      <w:r>
        <w:c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rkney Light">
    <w:altName w:val="Calibri"/>
    <w:charset w:val="00"/>
    <w:family w:val="auto"/>
    <w:pitch w:val="variable"/>
    <w:sig w:usb0="00000007" w:usb1="00000000" w:usb2="00000000" w:usb3="00000000" w:csb0="00000093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CB369" w14:textId="77777777" w:rsidR="004168F0" w:rsidRDefault="004168F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t xml:space="preserve">PAGE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476"/>
      <w:gridCol w:w="1496"/>
    </w:tblGrid>
    <w:tr w:rsidR="004168F0" w:rsidRPr="005D5463" w14:paraId="2A17B998" w14:textId="77777777" w:rsidTr="002954CF">
      <w:trPr>
        <w:jc w:val="center"/>
      </w:trPr>
      <w:tc>
        <w:tcPr>
          <w:tcW w:w="4250" w:type="pct"/>
          <w:vAlign w:val="center"/>
        </w:tcPr>
        <w:p w14:paraId="6E4DE5B8" w14:textId="216CE320" w:rsidR="004168F0" w:rsidRPr="005D5463" w:rsidRDefault="004168F0" w:rsidP="002954CF">
          <w:pPr>
            <w:jc w:val="left"/>
            <w:rPr>
              <w:sz w:val="12"/>
              <w:szCs w:val="12"/>
              <w:lang w:val="es-CO"/>
            </w:rPr>
          </w:pPr>
          <w:r w:rsidRPr="00D323A7">
            <w:rPr>
              <w:sz w:val="12"/>
              <w:szCs w:val="12"/>
              <w:lang w:val="es-CO"/>
            </w:rPr>
            <w:t>Sistemas de información geográfica aplicados</w:t>
          </w:r>
        </w:p>
      </w:tc>
      <w:tc>
        <w:tcPr>
          <w:tcW w:w="750" w:type="pct"/>
          <w:vAlign w:val="center"/>
        </w:tcPr>
        <w:p w14:paraId="4D82B2F2" w14:textId="63478BC0" w:rsidR="004168F0" w:rsidRPr="005D5463" w:rsidRDefault="004168F0" w:rsidP="002954CF">
          <w:pPr>
            <w:jc w:val="right"/>
            <w:rPr>
              <w:sz w:val="12"/>
              <w:szCs w:val="12"/>
            </w:rPr>
          </w:pPr>
          <w:r w:rsidRPr="00646BF4">
            <w:rPr>
              <w:color w:val="7F7F7F" w:themeColor="text1" w:themeTint="80"/>
              <w:sz w:val="14"/>
              <w:szCs w:val="14"/>
            </w:rPr>
            <w:fldChar w:fldCharType="begin"/>
          </w:r>
          <w:r w:rsidRPr="00646BF4">
            <w:rPr>
              <w:color w:val="7F7F7F" w:themeColor="text1" w:themeTint="80"/>
              <w:sz w:val="14"/>
              <w:szCs w:val="14"/>
            </w:rPr>
            <w:instrText xml:space="preserve"> PAGE   \* MERGEFORMAT </w:instrText>
          </w:r>
          <w:r w:rsidRPr="00646BF4">
            <w:rPr>
              <w:color w:val="7F7F7F" w:themeColor="text1" w:themeTint="80"/>
              <w:sz w:val="14"/>
              <w:szCs w:val="14"/>
            </w:rPr>
            <w:fldChar w:fldCharType="separate"/>
          </w:r>
          <w:r>
            <w:rPr>
              <w:color w:val="7F7F7F" w:themeColor="text1" w:themeTint="80"/>
              <w:sz w:val="14"/>
              <w:szCs w:val="14"/>
            </w:rPr>
            <w:t>3</w:t>
          </w:r>
          <w:r w:rsidRPr="00646BF4">
            <w:rPr>
              <w:color w:val="7F7F7F" w:themeColor="text1" w:themeTint="80"/>
              <w:sz w:val="14"/>
              <w:szCs w:val="14"/>
            </w:rPr>
            <w:fldChar w:fldCharType="end"/>
          </w:r>
          <w:r w:rsidRPr="00646BF4">
            <w:rPr>
              <w:color w:val="7F7F7F" w:themeColor="text1" w:themeTint="80"/>
              <w:sz w:val="14"/>
              <w:szCs w:val="14"/>
            </w:rPr>
            <w:t xml:space="preserve"> / </w: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begin"/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instrText xml:space="preserve"> NUMPAGES   \* MERGEFORMAT </w:instrTex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separate"/>
          </w:r>
          <w:r>
            <w:rPr>
              <w:noProof/>
              <w:color w:val="7F7F7F" w:themeColor="text1" w:themeTint="80"/>
              <w:sz w:val="14"/>
              <w:szCs w:val="14"/>
            </w:rPr>
            <w:t>123</w: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end"/>
          </w:r>
        </w:p>
      </w:tc>
    </w:tr>
  </w:tbl>
  <w:p w14:paraId="5B992280" w14:textId="3CB5275F" w:rsidR="004168F0" w:rsidRDefault="004168F0" w:rsidP="008001C9">
    <w:pPr>
      <w:pStyle w:val="Footer"/>
      <w:rPr>
        <w:sz w:val="12"/>
        <w:szCs w:val="12"/>
        <w:lang w:val="es-CO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17AA76" wp14:editId="7F477B81">
              <wp:simplePos x="0" y="0"/>
              <wp:positionH relativeFrom="margin">
                <wp:align>right</wp:align>
              </wp:positionH>
              <wp:positionV relativeFrom="bottomMargin">
                <wp:posOffset>685800</wp:posOffset>
              </wp:positionV>
              <wp:extent cx="698400" cy="1908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8400" cy="190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B3BC97" w14:textId="56B5461D" w:rsidR="004168F0" w:rsidRPr="00646BF4" w:rsidRDefault="004168F0" w:rsidP="00B95D98">
                          <w:pPr>
                            <w:jc w:val="right"/>
                            <w:rPr>
                              <w:color w:val="7F7F7F" w:themeColor="text1" w:themeTint="80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17AA7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.8pt;margin-top:54pt;width:55pt;height:1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" filled="f" stroked="f">
              <v:textbox>
                <w:txbxContent>
                  <w:p w14:paraId="4DB3BC97" w14:textId="56B5461D" w:rsidR="004168F0" w:rsidRPr="00646BF4" w:rsidRDefault="004168F0" w:rsidP="00B95D98">
                    <w:pPr>
                      <w:jc w:val="right"/>
                      <w:rPr>
                        <w:color w:val="7F7F7F" w:themeColor="text1" w:themeTint="80"/>
                        <w:sz w:val="14"/>
                        <w:szCs w:val="14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3A254" w14:textId="77777777" w:rsidR="002202C3" w:rsidRDefault="002202C3">
      <w:r>
        <w:separator/>
      </w:r>
      <w:r>
        <w:cr/>
      </w:r>
    </w:p>
  </w:footnote>
  <w:footnote w:type="continuationSeparator" w:id="0">
    <w:p w14:paraId="64B1B73F" w14:textId="77777777" w:rsidR="002202C3" w:rsidRDefault="002202C3">
      <w:r>
        <w:continuationSeparator/>
      </w:r>
      <w:r>
        <w:c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85"/>
      <w:gridCol w:w="999"/>
      <w:gridCol w:w="6988"/>
    </w:tblGrid>
    <w:tr w:rsidR="004168F0" w:rsidRPr="0020189F" w14:paraId="568A790E" w14:textId="77777777" w:rsidTr="00126242">
      <w:trPr>
        <w:jc w:val="center"/>
      </w:trPr>
      <w:tc>
        <w:tcPr>
          <w:tcW w:w="995" w:type="pct"/>
          <w:vAlign w:val="center"/>
        </w:tcPr>
        <w:p w14:paraId="65A1CA93" w14:textId="322AB1C0" w:rsidR="004168F0" w:rsidRPr="005D5463" w:rsidRDefault="008566C3" w:rsidP="00696405">
          <w:pPr>
            <w:jc w:val="left"/>
            <w:rPr>
              <w:sz w:val="12"/>
              <w:szCs w:val="12"/>
              <w:lang w:val="es-CO"/>
            </w:rPr>
          </w:pPr>
          <w:bookmarkStart w:id="20" w:name="_Hlk534720586"/>
          <w:bookmarkStart w:id="21" w:name="_Hlk534720587"/>
          <w:r>
            <w:rPr>
              <w:noProof/>
              <w:sz w:val="12"/>
              <w:szCs w:val="12"/>
              <w:lang w:val="es-CO"/>
            </w:rPr>
            <w:drawing>
              <wp:inline distT="0" distB="0" distL="0" distR="0" wp14:anchorId="2AF1E7A5" wp14:editId="49688B25">
                <wp:extent cx="449679" cy="450000"/>
                <wp:effectExtent l="0" t="0" r="7620" b="7620"/>
                <wp:docPr id="6" name="Picture 6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9679" cy="45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0" w:type="pct"/>
          <w:vAlign w:val="center"/>
        </w:tcPr>
        <w:p w14:paraId="0AE55F6B" w14:textId="77777777" w:rsidR="004168F0" w:rsidRPr="005D5463" w:rsidRDefault="004168F0" w:rsidP="00696405">
          <w:pPr>
            <w:jc w:val="right"/>
            <w:rPr>
              <w:sz w:val="12"/>
              <w:szCs w:val="12"/>
              <w:lang w:val="es-CO"/>
            </w:rPr>
          </w:pPr>
        </w:p>
      </w:tc>
      <w:tc>
        <w:tcPr>
          <w:tcW w:w="3500" w:type="pct"/>
          <w:vAlign w:val="center"/>
        </w:tcPr>
        <w:p w14:paraId="1C8A4292" w14:textId="1516C4D1" w:rsidR="004168F0" w:rsidRPr="0020189F" w:rsidRDefault="004168F0" w:rsidP="00696405">
          <w:pPr>
            <w:jc w:val="right"/>
            <w:rPr>
              <w:sz w:val="12"/>
              <w:szCs w:val="12"/>
              <w:lang w:val="es-CO"/>
            </w:rPr>
          </w:pPr>
          <w:r w:rsidRPr="00600353">
            <w:rPr>
              <w:sz w:val="12"/>
              <w:szCs w:val="12"/>
              <w:lang w:val="es-CO"/>
            </w:rPr>
            <w:t>Modelos hidrológicos con HEC-</w:t>
          </w:r>
          <w:proofErr w:type="spellStart"/>
          <w:r w:rsidRPr="00600353">
            <w:rPr>
              <w:sz w:val="12"/>
              <w:szCs w:val="12"/>
              <w:lang w:val="es-CO"/>
            </w:rPr>
            <w:t>GeoHMS</w:t>
          </w:r>
          <w:proofErr w:type="spellEnd"/>
          <w:r w:rsidR="00AB1AD2">
            <w:rPr>
              <w:sz w:val="12"/>
              <w:szCs w:val="12"/>
              <w:lang w:val="es-CO"/>
            </w:rPr>
            <w:t>, HEC-HMS</w:t>
          </w:r>
          <w:r w:rsidRPr="00600353">
            <w:rPr>
              <w:sz w:val="12"/>
              <w:szCs w:val="12"/>
              <w:lang w:val="es-CO"/>
            </w:rPr>
            <w:t xml:space="preserve"> y HEC-DSS</w:t>
          </w:r>
        </w:p>
        <w:p w14:paraId="555FC80D" w14:textId="7F539F81" w:rsidR="004168F0" w:rsidRPr="0020189F" w:rsidRDefault="004168F0" w:rsidP="00696405">
          <w:pPr>
            <w:jc w:val="right"/>
            <w:rPr>
              <w:sz w:val="12"/>
              <w:szCs w:val="12"/>
            </w:rPr>
          </w:pPr>
          <w:r w:rsidRPr="0020189F">
            <w:rPr>
              <w:sz w:val="12"/>
              <w:szCs w:val="12"/>
              <w:lang w:val="es-CO"/>
            </w:rPr>
            <w:t>v.</w:t>
          </w:r>
          <w:r w:rsidRPr="009800CC">
            <w:rPr>
              <w:sz w:val="12"/>
              <w:szCs w:val="12"/>
              <w:lang w:val="es-CO"/>
            </w:rPr>
            <w:t>202</w:t>
          </w:r>
          <w:r w:rsidR="00E602CA">
            <w:rPr>
              <w:sz w:val="12"/>
              <w:szCs w:val="12"/>
              <w:lang w:val="es-CO"/>
            </w:rPr>
            <w:t>60415</w:t>
          </w:r>
        </w:p>
      </w:tc>
    </w:tr>
  </w:tbl>
  <w:bookmarkEnd w:id="20"/>
  <w:bookmarkEnd w:id="21"/>
  <w:p w14:paraId="33890AB8" w14:textId="64D6DD88" w:rsidR="004168F0" w:rsidRDefault="004168F0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65888016" wp14:editId="52FF3DDD">
          <wp:simplePos x="0" y="0"/>
          <wp:positionH relativeFrom="page">
            <wp:align>right</wp:align>
          </wp:positionH>
          <wp:positionV relativeFrom="paragraph">
            <wp:posOffset>-730783</wp:posOffset>
          </wp:positionV>
          <wp:extent cx="679705" cy="274321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ISG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9705" cy="2743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1B3C"/>
    <w:multiLevelType w:val="hybridMultilevel"/>
    <w:tmpl w:val="1436DE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2157F"/>
    <w:multiLevelType w:val="hybridMultilevel"/>
    <w:tmpl w:val="B3124A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EB3B39"/>
    <w:multiLevelType w:val="hybridMultilevel"/>
    <w:tmpl w:val="8750AF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1775FA"/>
    <w:multiLevelType w:val="hybridMultilevel"/>
    <w:tmpl w:val="B7F4A0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86353E"/>
    <w:multiLevelType w:val="hybridMultilevel"/>
    <w:tmpl w:val="9CC0FA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365208">
    <w:abstractNumId w:val="0"/>
  </w:num>
  <w:num w:numId="2" w16cid:durableId="732044357">
    <w:abstractNumId w:val="2"/>
  </w:num>
  <w:num w:numId="3" w16cid:durableId="1072266222">
    <w:abstractNumId w:val="4"/>
  </w:num>
  <w:num w:numId="4" w16cid:durableId="1089690967">
    <w:abstractNumId w:val="3"/>
  </w:num>
  <w:num w:numId="5" w16cid:durableId="1625892019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284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965"/>
    <w:rsid w:val="00000344"/>
    <w:rsid w:val="00000396"/>
    <w:rsid w:val="00001350"/>
    <w:rsid w:val="00001C7C"/>
    <w:rsid w:val="00003646"/>
    <w:rsid w:val="00005877"/>
    <w:rsid w:val="000067B5"/>
    <w:rsid w:val="00006A44"/>
    <w:rsid w:val="00006A48"/>
    <w:rsid w:val="00007610"/>
    <w:rsid w:val="00010590"/>
    <w:rsid w:val="00012F79"/>
    <w:rsid w:val="00013BAE"/>
    <w:rsid w:val="00021068"/>
    <w:rsid w:val="000220E7"/>
    <w:rsid w:val="00022297"/>
    <w:rsid w:val="0002261F"/>
    <w:rsid w:val="00024A87"/>
    <w:rsid w:val="00025907"/>
    <w:rsid w:val="000274A5"/>
    <w:rsid w:val="000277D0"/>
    <w:rsid w:val="00031A0B"/>
    <w:rsid w:val="00033369"/>
    <w:rsid w:val="0003643F"/>
    <w:rsid w:val="00036825"/>
    <w:rsid w:val="00037532"/>
    <w:rsid w:val="00040376"/>
    <w:rsid w:val="00040587"/>
    <w:rsid w:val="000409FE"/>
    <w:rsid w:val="000410C1"/>
    <w:rsid w:val="000412B7"/>
    <w:rsid w:val="00042A4A"/>
    <w:rsid w:val="00044292"/>
    <w:rsid w:val="000442E2"/>
    <w:rsid w:val="00044844"/>
    <w:rsid w:val="00044D4B"/>
    <w:rsid w:val="00045D80"/>
    <w:rsid w:val="0004664E"/>
    <w:rsid w:val="00046D65"/>
    <w:rsid w:val="00047BCD"/>
    <w:rsid w:val="0005041A"/>
    <w:rsid w:val="00051119"/>
    <w:rsid w:val="0005172C"/>
    <w:rsid w:val="0005249A"/>
    <w:rsid w:val="00053C33"/>
    <w:rsid w:val="00054AD2"/>
    <w:rsid w:val="000551F7"/>
    <w:rsid w:val="000554B4"/>
    <w:rsid w:val="000567EE"/>
    <w:rsid w:val="00060AA5"/>
    <w:rsid w:val="00061574"/>
    <w:rsid w:val="000634FF"/>
    <w:rsid w:val="000675C4"/>
    <w:rsid w:val="000700F8"/>
    <w:rsid w:val="00070E06"/>
    <w:rsid w:val="0007196E"/>
    <w:rsid w:val="00072989"/>
    <w:rsid w:val="00073245"/>
    <w:rsid w:val="0007410E"/>
    <w:rsid w:val="00074BC3"/>
    <w:rsid w:val="00074E7E"/>
    <w:rsid w:val="000755FA"/>
    <w:rsid w:val="0007666F"/>
    <w:rsid w:val="00077E39"/>
    <w:rsid w:val="000805CD"/>
    <w:rsid w:val="00081522"/>
    <w:rsid w:val="000815CA"/>
    <w:rsid w:val="0008177D"/>
    <w:rsid w:val="000823DA"/>
    <w:rsid w:val="00082419"/>
    <w:rsid w:val="00085D0E"/>
    <w:rsid w:val="00086C5B"/>
    <w:rsid w:val="00092426"/>
    <w:rsid w:val="0009263E"/>
    <w:rsid w:val="000944B5"/>
    <w:rsid w:val="00095ABC"/>
    <w:rsid w:val="00095D6B"/>
    <w:rsid w:val="000A1B29"/>
    <w:rsid w:val="000A1FB6"/>
    <w:rsid w:val="000A24E3"/>
    <w:rsid w:val="000A2914"/>
    <w:rsid w:val="000A33BF"/>
    <w:rsid w:val="000A40ED"/>
    <w:rsid w:val="000A43C2"/>
    <w:rsid w:val="000A494D"/>
    <w:rsid w:val="000A4A0F"/>
    <w:rsid w:val="000A51F2"/>
    <w:rsid w:val="000A5AAF"/>
    <w:rsid w:val="000A7C32"/>
    <w:rsid w:val="000A7E3F"/>
    <w:rsid w:val="000B23F0"/>
    <w:rsid w:val="000B25C8"/>
    <w:rsid w:val="000B30D2"/>
    <w:rsid w:val="000B4370"/>
    <w:rsid w:val="000B4C69"/>
    <w:rsid w:val="000B5477"/>
    <w:rsid w:val="000B6309"/>
    <w:rsid w:val="000B63A2"/>
    <w:rsid w:val="000B77DD"/>
    <w:rsid w:val="000C07FD"/>
    <w:rsid w:val="000C1186"/>
    <w:rsid w:val="000C155E"/>
    <w:rsid w:val="000C5A5D"/>
    <w:rsid w:val="000C715C"/>
    <w:rsid w:val="000D2AC5"/>
    <w:rsid w:val="000D40A5"/>
    <w:rsid w:val="000D5203"/>
    <w:rsid w:val="000D6F7A"/>
    <w:rsid w:val="000E04F6"/>
    <w:rsid w:val="000E18A0"/>
    <w:rsid w:val="000E3A49"/>
    <w:rsid w:val="000E54D4"/>
    <w:rsid w:val="000E599B"/>
    <w:rsid w:val="000E604F"/>
    <w:rsid w:val="000F0395"/>
    <w:rsid w:val="000F0515"/>
    <w:rsid w:val="000F0DF3"/>
    <w:rsid w:val="000F1532"/>
    <w:rsid w:val="000F485E"/>
    <w:rsid w:val="000F5B6F"/>
    <w:rsid w:val="000F7F69"/>
    <w:rsid w:val="001004BC"/>
    <w:rsid w:val="00102F7C"/>
    <w:rsid w:val="001050AB"/>
    <w:rsid w:val="0010646C"/>
    <w:rsid w:val="00107D12"/>
    <w:rsid w:val="00112D76"/>
    <w:rsid w:val="00115422"/>
    <w:rsid w:val="00115436"/>
    <w:rsid w:val="0011658C"/>
    <w:rsid w:val="001167EF"/>
    <w:rsid w:val="00116974"/>
    <w:rsid w:val="0012061E"/>
    <w:rsid w:val="00121576"/>
    <w:rsid w:val="0012493A"/>
    <w:rsid w:val="00124E11"/>
    <w:rsid w:val="00125EE1"/>
    <w:rsid w:val="00126242"/>
    <w:rsid w:val="00126D70"/>
    <w:rsid w:val="00127C3E"/>
    <w:rsid w:val="00127DF9"/>
    <w:rsid w:val="00134D17"/>
    <w:rsid w:val="00136AFA"/>
    <w:rsid w:val="001374BA"/>
    <w:rsid w:val="00137E18"/>
    <w:rsid w:val="001428C4"/>
    <w:rsid w:val="00142901"/>
    <w:rsid w:val="00145007"/>
    <w:rsid w:val="00146065"/>
    <w:rsid w:val="00146371"/>
    <w:rsid w:val="00147627"/>
    <w:rsid w:val="0015007D"/>
    <w:rsid w:val="00150B02"/>
    <w:rsid w:val="00151078"/>
    <w:rsid w:val="00151666"/>
    <w:rsid w:val="00151887"/>
    <w:rsid w:val="0016242D"/>
    <w:rsid w:val="00163675"/>
    <w:rsid w:val="0016368B"/>
    <w:rsid w:val="00164255"/>
    <w:rsid w:val="00164B06"/>
    <w:rsid w:val="00164CE2"/>
    <w:rsid w:val="001650E6"/>
    <w:rsid w:val="00167883"/>
    <w:rsid w:val="00167E38"/>
    <w:rsid w:val="00171D46"/>
    <w:rsid w:val="00173E85"/>
    <w:rsid w:val="00175816"/>
    <w:rsid w:val="0017759B"/>
    <w:rsid w:val="00182F93"/>
    <w:rsid w:val="00183DF6"/>
    <w:rsid w:val="00184D81"/>
    <w:rsid w:val="001859B8"/>
    <w:rsid w:val="0018795C"/>
    <w:rsid w:val="00187B22"/>
    <w:rsid w:val="00193EF8"/>
    <w:rsid w:val="00194997"/>
    <w:rsid w:val="00194FE0"/>
    <w:rsid w:val="001950FB"/>
    <w:rsid w:val="00195919"/>
    <w:rsid w:val="00196940"/>
    <w:rsid w:val="00196D7D"/>
    <w:rsid w:val="001A0A4E"/>
    <w:rsid w:val="001A1062"/>
    <w:rsid w:val="001A1B6B"/>
    <w:rsid w:val="001A1C62"/>
    <w:rsid w:val="001A2939"/>
    <w:rsid w:val="001A3303"/>
    <w:rsid w:val="001A4592"/>
    <w:rsid w:val="001A49D8"/>
    <w:rsid w:val="001A4EC9"/>
    <w:rsid w:val="001A4FA2"/>
    <w:rsid w:val="001A52AE"/>
    <w:rsid w:val="001A5C04"/>
    <w:rsid w:val="001A5C80"/>
    <w:rsid w:val="001A6E9E"/>
    <w:rsid w:val="001B152E"/>
    <w:rsid w:val="001B257B"/>
    <w:rsid w:val="001B2A68"/>
    <w:rsid w:val="001B2A96"/>
    <w:rsid w:val="001B38AF"/>
    <w:rsid w:val="001B6D52"/>
    <w:rsid w:val="001B747F"/>
    <w:rsid w:val="001B75F4"/>
    <w:rsid w:val="001B7AA7"/>
    <w:rsid w:val="001C2D3F"/>
    <w:rsid w:val="001C34FE"/>
    <w:rsid w:val="001C3723"/>
    <w:rsid w:val="001C4B23"/>
    <w:rsid w:val="001C5B56"/>
    <w:rsid w:val="001C6D12"/>
    <w:rsid w:val="001C774F"/>
    <w:rsid w:val="001C7A49"/>
    <w:rsid w:val="001D0872"/>
    <w:rsid w:val="001D1251"/>
    <w:rsid w:val="001D2DA8"/>
    <w:rsid w:val="001D3033"/>
    <w:rsid w:val="001D4212"/>
    <w:rsid w:val="001D645B"/>
    <w:rsid w:val="001D664F"/>
    <w:rsid w:val="001D6C43"/>
    <w:rsid w:val="001E06A0"/>
    <w:rsid w:val="001E138A"/>
    <w:rsid w:val="001E2705"/>
    <w:rsid w:val="001E2FB9"/>
    <w:rsid w:val="001E3CAF"/>
    <w:rsid w:val="001E4CB4"/>
    <w:rsid w:val="001E58EA"/>
    <w:rsid w:val="001E7834"/>
    <w:rsid w:val="001F0E13"/>
    <w:rsid w:val="001F0FC6"/>
    <w:rsid w:val="001F159E"/>
    <w:rsid w:val="001F1E8F"/>
    <w:rsid w:val="001F200F"/>
    <w:rsid w:val="001F2CF1"/>
    <w:rsid w:val="001F3A04"/>
    <w:rsid w:val="001F3DF8"/>
    <w:rsid w:val="001F57C9"/>
    <w:rsid w:val="001F61C3"/>
    <w:rsid w:val="001F6251"/>
    <w:rsid w:val="001F67CE"/>
    <w:rsid w:val="001F69A2"/>
    <w:rsid w:val="001F7B69"/>
    <w:rsid w:val="002000D1"/>
    <w:rsid w:val="00202839"/>
    <w:rsid w:val="00207FBA"/>
    <w:rsid w:val="00210390"/>
    <w:rsid w:val="00211407"/>
    <w:rsid w:val="002114B0"/>
    <w:rsid w:val="0021382C"/>
    <w:rsid w:val="00213DAF"/>
    <w:rsid w:val="00214227"/>
    <w:rsid w:val="002150F1"/>
    <w:rsid w:val="00216DD3"/>
    <w:rsid w:val="00217349"/>
    <w:rsid w:val="00217C97"/>
    <w:rsid w:val="002202C3"/>
    <w:rsid w:val="00221D51"/>
    <w:rsid w:val="002234D3"/>
    <w:rsid w:val="00223CB9"/>
    <w:rsid w:val="00224344"/>
    <w:rsid w:val="00224D75"/>
    <w:rsid w:val="00226C88"/>
    <w:rsid w:val="00227954"/>
    <w:rsid w:val="002314D3"/>
    <w:rsid w:val="00231A78"/>
    <w:rsid w:val="00233FD9"/>
    <w:rsid w:val="002345D0"/>
    <w:rsid w:val="002353D2"/>
    <w:rsid w:val="00235440"/>
    <w:rsid w:val="00241B68"/>
    <w:rsid w:val="00241F2E"/>
    <w:rsid w:val="00244E17"/>
    <w:rsid w:val="0024567C"/>
    <w:rsid w:val="00245D85"/>
    <w:rsid w:val="0024775A"/>
    <w:rsid w:val="00247BA9"/>
    <w:rsid w:val="002508AC"/>
    <w:rsid w:val="00251B69"/>
    <w:rsid w:val="00252EE0"/>
    <w:rsid w:val="002538B6"/>
    <w:rsid w:val="002538D7"/>
    <w:rsid w:val="00254422"/>
    <w:rsid w:val="00254ECB"/>
    <w:rsid w:val="0025534F"/>
    <w:rsid w:val="00255898"/>
    <w:rsid w:val="00255FFA"/>
    <w:rsid w:val="00256611"/>
    <w:rsid w:val="00257152"/>
    <w:rsid w:val="00257DFA"/>
    <w:rsid w:val="00260B9D"/>
    <w:rsid w:val="00262019"/>
    <w:rsid w:val="0026491C"/>
    <w:rsid w:val="00265A4F"/>
    <w:rsid w:val="00266CA1"/>
    <w:rsid w:val="00270C9E"/>
    <w:rsid w:val="00272065"/>
    <w:rsid w:val="002729AB"/>
    <w:rsid w:val="00272AFE"/>
    <w:rsid w:val="00273632"/>
    <w:rsid w:val="002736E1"/>
    <w:rsid w:val="002753CB"/>
    <w:rsid w:val="00276139"/>
    <w:rsid w:val="00276A01"/>
    <w:rsid w:val="00276C66"/>
    <w:rsid w:val="00276FAB"/>
    <w:rsid w:val="00277B0D"/>
    <w:rsid w:val="0028025B"/>
    <w:rsid w:val="002802FB"/>
    <w:rsid w:val="00280D73"/>
    <w:rsid w:val="002821ED"/>
    <w:rsid w:val="0028386D"/>
    <w:rsid w:val="00283CF4"/>
    <w:rsid w:val="00283DD3"/>
    <w:rsid w:val="00284881"/>
    <w:rsid w:val="002874B7"/>
    <w:rsid w:val="0029175B"/>
    <w:rsid w:val="00293DF4"/>
    <w:rsid w:val="00294A9B"/>
    <w:rsid w:val="002954CF"/>
    <w:rsid w:val="002962C7"/>
    <w:rsid w:val="00296FA2"/>
    <w:rsid w:val="002A1869"/>
    <w:rsid w:val="002A1F59"/>
    <w:rsid w:val="002A630A"/>
    <w:rsid w:val="002A6E98"/>
    <w:rsid w:val="002B042F"/>
    <w:rsid w:val="002B0F3E"/>
    <w:rsid w:val="002B10EF"/>
    <w:rsid w:val="002B1165"/>
    <w:rsid w:val="002B1184"/>
    <w:rsid w:val="002B23F9"/>
    <w:rsid w:val="002B28E9"/>
    <w:rsid w:val="002B2DF0"/>
    <w:rsid w:val="002B4C9F"/>
    <w:rsid w:val="002B5316"/>
    <w:rsid w:val="002B5904"/>
    <w:rsid w:val="002B6207"/>
    <w:rsid w:val="002B6682"/>
    <w:rsid w:val="002B6DA9"/>
    <w:rsid w:val="002C1D9E"/>
    <w:rsid w:val="002C2118"/>
    <w:rsid w:val="002C2337"/>
    <w:rsid w:val="002C3E97"/>
    <w:rsid w:val="002C53BE"/>
    <w:rsid w:val="002C6204"/>
    <w:rsid w:val="002C65D4"/>
    <w:rsid w:val="002D1327"/>
    <w:rsid w:val="002D1D53"/>
    <w:rsid w:val="002D30D6"/>
    <w:rsid w:val="002D571A"/>
    <w:rsid w:val="002D5A28"/>
    <w:rsid w:val="002D6D06"/>
    <w:rsid w:val="002D7ABA"/>
    <w:rsid w:val="002D7D8F"/>
    <w:rsid w:val="002E19BA"/>
    <w:rsid w:val="002E3BB7"/>
    <w:rsid w:val="002E4FCD"/>
    <w:rsid w:val="002E53FA"/>
    <w:rsid w:val="002E58E6"/>
    <w:rsid w:val="002E764C"/>
    <w:rsid w:val="002F038F"/>
    <w:rsid w:val="002F0F01"/>
    <w:rsid w:val="002F1920"/>
    <w:rsid w:val="002F1A2E"/>
    <w:rsid w:val="002F2E04"/>
    <w:rsid w:val="002F3949"/>
    <w:rsid w:val="002F567F"/>
    <w:rsid w:val="003035AE"/>
    <w:rsid w:val="00305788"/>
    <w:rsid w:val="003057EB"/>
    <w:rsid w:val="00311C4B"/>
    <w:rsid w:val="00312BD9"/>
    <w:rsid w:val="003134BA"/>
    <w:rsid w:val="003139AE"/>
    <w:rsid w:val="00313C0B"/>
    <w:rsid w:val="00313FF7"/>
    <w:rsid w:val="00315C3B"/>
    <w:rsid w:val="0031609B"/>
    <w:rsid w:val="003172D2"/>
    <w:rsid w:val="00320121"/>
    <w:rsid w:val="00320241"/>
    <w:rsid w:val="00321400"/>
    <w:rsid w:val="003223D9"/>
    <w:rsid w:val="00323275"/>
    <w:rsid w:val="00325107"/>
    <w:rsid w:val="00326830"/>
    <w:rsid w:val="003268D5"/>
    <w:rsid w:val="00326D74"/>
    <w:rsid w:val="0033026C"/>
    <w:rsid w:val="003304D7"/>
    <w:rsid w:val="00330509"/>
    <w:rsid w:val="00331BDC"/>
    <w:rsid w:val="00332492"/>
    <w:rsid w:val="00332670"/>
    <w:rsid w:val="00332E4F"/>
    <w:rsid w:val="00333026"/>
    <w:rsid w:val="003336AB"/>
    <w:rsid w:val="003352F3"/>
    <w:rsid w:val="00335CA9"/>
    <w:rsid w:val="00335CBC"/>
    <w:rsid w:val="00335D98"/>
    <w:rsid w:val="003370C8"/>
    <w:rsid w:val="003374E3"/>
    <w:rsid w:val="00340105"/>
    <w:rsid w:val="0034115A"/>
    <w:rsid w:val="003414A0"/>
    <w:rsid w:val="00341522"/>
    <w:rsid w:val="00341C53"/>
    <w:rsid w:val="00342F57"/>
    <w:rsid w:val="00344531"/>
    <w:rsid w:val="00344C96"/>
    <w:rsid w:val="00345887"/>
    <w:rsid w:val="00345DC3"/>
    <w:rsid w:val="0034661A"/>
    <w:rsid w:val="00347CA4"/>
    <w:rsid w:val="00350BD7"/>
    <w:rsid w:val="0035237F"/>
    <w:rsid w:val="00355D36"/>
    <w:rsid w:val="00355FDB"/>
    <w:rsid w:val="003570E8"/>
    <w:rsid w:val="003605BE"/>
    <w:rsid w:val="00361930"/>
    <w:rsid w:val="00362806"/>
    <w:rsid w:val="00362BA3"/>
    <w:rsid w:val="00362DD4"/>
    <w:rsid w:val="0036361E"/>
    <w:rsid w:val="00363BCA"/>
    <w:rsid w:val="00363F98"/>
    <w:rsid w:val="003640FA"/>
    <w:rsid w:val="003646B0"/>
    <w:rsid w:val="003654C8"/>
    <w:rsid w:val="003658F4"/>
    <w:rsid w:val="00366B04"/>
    <w:rsid w:val="00370ACB"/>
    <w:rsid w:val="0037294E"/>
    <w:rsid w:val="00373039"/>
    <w:rsid w:val="0037459A"/>
    <w:rsid w:val="003749D0"/>
    <w:rsid w:val="00374C32"/>
    <w:rsid w:val="00374CDE"/>
    <w:rsid w:val="00375455"/>
    <w:rsid w:val="00376611"/>
    <w:rsid w:val="00376FEE"/>
    <w:rsid w:val="003800B3"/>
    <w:rsid w:val="00383A45"/>
    <w:rsid w:val="00385001"/>
    <w:rsid w:val="00385964"/>
    <w:rsid w:val="0038761B"/>
    <w:rsid w:val="00387634"/>
    <w:rsid w:val="00391103"/>
    <w:rsid w:val="00392617"/>
    <w:rsid w:val="00393289"/>
    <w:rsid w:val="00395073"/>
    <w:rsid w:val="00395E07"/>
    <w:rsid w:val="003969E4"/>
    <w:rsid w:val="0039738A"/>
    <w:rsid w:val="003A034C"/>
    <w:rsid w:val="003A109A"/>
    <w:rsid w:val="003A43CA"/>
    <w:rsid w:val="003A62EF"/>
    <w:rsid w:val="003A6FB1"/>
    <w:rsid w:val="003A70E4"/>
    <w:rsid w:val="003A713B"/>
    <w:rsid w:val="003A7FC1"/>
    <w:rsid w:val="003B06E3"/>
    <w:rsid w:val="003B0C8B"/>
    <w:rsid w:val="003B502C"/>
    <w:rsid w:val="003B5AE0"/>
    <w:rsid w:val="003B7915"/>
    <w:rsid w:val="003C01A6"/>
    <w:rsid w:val="003C0CD2"/>
    <w:rsid w:val="003C1059"/>
    <w:rsid w:val="003C2DF3"/>
    <w:rsid w:val="003C33AA"/>
    <w:rsid w:val="003C35E8"/>
    <w:rsid w:val="003C45B8"/>
    <w:rsid w:val="003C53F4"/>
    <w:rsid w:val="003C5B1F"/>
    <w:rsid w:val="003C7DDD"/>
    <w:rsid w:val="003D16A4"/>
    <w:rsid w:val="003D41A5"/>
    <w:rsid w:val="003D41BE"/>
    <w:rsid w:val="003D44AF"/>
    <w:rsid w:val="003D4635"/>
    <w:rsid w:val="003D5A57"/>
    <w:rsid w:val="003D6408"/>
    <w:rsid w:val="003E11CE"/>
    <w:rsid w:val="003E29B4"/>
    <w:rsid w:val="003E3060"/>
    <w:rsid w:val="003E3E64"/>
    <w:rsid w:val="003E418A"/>
    <w:rsid w:val="003E419B"/>
    <w:rsid w:val="003E4A83"/>
    <w:rsid w:val="003E66C6"/>
    <w:rsid w:val="003E6E50"/>
    <w:rsid w:val="003E7162"/>
    <w:rsid w:val="003E767B"/>
    <w:rsid w:val="003E7E55"/>
    <w:rsid w:val="003F06DA"/>
    <w:rsid w:val="003F0C2B"/>
    <w:rsid w:val="003F122C"/>
    <w:rsid w:val="003F1B77"/>
    <w:rsid w:val="003F3CCA"/>
    <w:rsid w:val="003F6695"/>
    <w:rsid w:val="003F686B"/>
    <w:rsid w:val="003F6EEC"/>
    <w:rsid w:val="003F7A79"/>
    <w:rsid w:val="00400733"/>
    <w:rsid w:val="00400B34"/>
    <w:rsid w:val="004022F6"/>
    <w:rsid w:val="00402FEA"/>
    <w:rsid w:val="00403672"/>
    <w:rsid w:val="00405D60"/>
    <w:rsid w:val="00406303"/>
    <w:rsid w:val="00407938"/>
    <w:rsid w:val="004102A6"/>
    <w:rsid w:val="00410BCA"/>
    <w:rsid w:val="004117DF"/>
    <w:rsid w:val="00412B5A"/>
    <w:rsid w:val="00414281"/>
    <w:rsid w:val="00414F01"/>
    <w:rsid w:val="004150E0"/>
    <w:rsid w:val="004168F0"/>
    <w:rsid w:val="00420DBD"/>
    <w:rsid w:val="00421FAF"/>
    <w:rsid w:val="00422193"/>
    <w:rsid w:val="004225CE"/>
    <w:rsid w:val="004241DC"/>
    <w:rsid w:val="004244CF"/>
    <w:rsid w:val="004269AF"/>
    <w:rsid w:val="00427C17"/>
    <w:rsid w:val="004311E3"/>
    <w:rsid w:val="00431250"/>
    <w:rsid w:val="00431CCE"/>
    <w:rsid w:val="00431E90"/>
    <w:rsid w:val="00432CE9"/>
    <w:rsid w:val="004335D8"/>
    <w:rsid w:val="00433984"/>
    <w:rsid w:val="0043460B"/>
    <w:rsid w:val="00434FC8"/>
    <w:rsid w:val="004359F5"/>
    <w:rsid w:val="00435DBA"/>
    <w:rsid w:val="00436942"/>
    <w:rsid w:val="00444B01"/>
    <w:rsid w:val="00444BD4"/>
    <w:rsid w:val="004464A4"/>
    <w:rsid w:val="0044665E"/>
    <w:rsid w:val="00446F2D"/>
    <w:rsid w:val="00447B55"/>
    <w:rsid w:val="004511E3"/>
    <w:rsid w:val="0045148E"/>
    <w:rsid w:val="00452472"/>
    <w:rsid w:val="004528C4"/>
    <w:rsid w:val="00452C90"/>
    <w:rsid w:val="00452F67"/>
    <w:rsid w:val="00453FC7"/>
    <w:rsid w:val="004540FC"/>
    <w:rsid w:val="0045443E"/>
    <w:rsid w:val="004545A7"/>
    <w:rsid w:val="0045588F"/>
    <w:rsid w:val="00455BF3"/>
    <w:rsid w:val="004563F5"/>
    <w:rsid w:val="004568EB"/>
    <w:rsid w:val="0045766D"/>
    <w:rsid w:val="00460274"/>
    <w:rsid w:val="004606B8"/>
    <w:rsid w:val="00460889"/>
    <w:rsid w:val="00461093"/>
    <w:rsid w:val="00462E2D"/>
    <w:rsid w:val="00466315"/>
    <w:rsid w:val="00466BBD"/>
    <w:rsid w:val="00470A73"/>
    <w:rsid w:val="004714C3"/>
    <w:rsid w:val="004715BA"/>
    <w:rsid w:val="0047171C"/>
    <w:rsid w:val="00471AD1"/>
    <w:rsid w:val="00472A2C"/>
    <w:rsid w:val="00474B3C"/>
    <w:rsid w:val="0047507F"/>
    <w:rsid w:val="00475847"/>
    <w:rsid w:val="0047662B"/>
    <w:rsid w:val="00476AEB"/>
    <w:rsid w:val="0048020A"/>
    <w:rsid w:val="00481AE0"/>
    <w:rsid w:val="00482BD4"/>
    <w:rsid w:val="0048476F"/>
    <w:rsid w:val="00485A61"/>
    <w:rsid w:val="00486A09"/>
    <w:rsid w:val="0048774F"/>
    <w:rsid w:val="004877FE"/>
    <w:rsid w:val="00487BA4"/>
    <w:rsid w:val="00490BCF"/>
    <w:rsid w:val="0049170E"/>
    <w:rsid w:val="00491FAC"/>
    <w:rsid w:val="00492778"/>
    <w:rsid w:val="00493898"/>
    <w:rsid w:val="00493AE4"/>
    <w:rsid w:val="00494A9B"/>
    <w:rsid w:val="00494B4B"/>
    <w:rsid w:val="00497014"/>
    <w:rsid w:val="0049729A"/>
    <w:rsid w:val="00497FC9"/>
    <w:rsid w:val="004A0318"/>
    <w:rsid w:val="004A059E"/>
    <w:rsid w:val="004A125D"/>
    <w:rsid w:val="004A38A2"/>
    <w:rsid w:val="004A50C0"/>
    <w:rsid w:val="004A53B3"/>
    <w:rsid w:val="004A7454"/>
    <w:rsid w:val="004A7CBE"/>
    <w:rsid w:val="004B0105"/>
    <w:rsid w:val="004B1416"/>
    <w:rsid w:val="004B1FF0"/>
    <w:rsid w:val="004B3D57"/>
    <w:rsid w:val="004B511B"/>
    <w:rsid w:val="004B6A9B"/>
    <w:rsid w:val="004B779E"/>
    <w:rsid w:val="004C0285"/>
    <w:rsid w:val="004C12CE"/>
    <w:rsid w:val="004C2D43"/>
    <w:rsid w:val="004C4766"/>
    <w:rsid w:val="004C50FD"/>
    <w:rsid w:val="004C6A5B"/>
    <w:rsid w:val="004C7721"/>
    <w:rsid w:val="004C7722"/>
    <w:rsid w:val="004C7921"/>
    <w:rsid w:val="004D02D7"/>
    <w:rsid w:val="004D191F"/>
    <w:rsid w:val="004D321E"/>
    <w:rsid w:val="004D3CC4"/>
    <w:rsid w:val="004D4370"/>
    <w:rsid w:val="004D4A06"/>
    <w:rsid w:val="004D599B"/>
    <w:rsid w:val="004D61F4"/>
    <w:rsid w:val="004D682C"/>
    <w:rsid w:val="004D6B56"/>
    <w:rsid w:val="004E0117"/>
    <w:rsid w:val="004E1EE5"/>
    <w:rsid w:val="004E3713"/>
    <w:rsid w:val="004E3894"/>
    <w:rsid w:val="004E3F47"/>
    <w:rsid w:val="004E56B7"/>
    <w:rsid w:val="004E64CA"/>
    <w:rsid w:val="004E6FC7"/>
    <w:rsid w:val="004E7B19"/>
    <w:rsid w:val="004F02E6"/>
    <w:rsid w:val="004F0BAF"/>
    <w:rsid w:val="004F1074"/>
    <w:rsid w:val="004F1194"/>
    <w:rsid w:val="004F1EB4"/>
    <w:rsid w:val="004F2133"/>
    <w:rsid w:val="004F2185"/>
    <w:rsid w:val="004F2ADB"/>
    <w:rsid w:val="004F4BA8"/>
    <w:rsid w:val="004F50BD"/>
    <w:rsid w:val="00502AEC"/>
    <w:rsid w:val="00503611"/>
    <w:rsid w:val="005049A2"/>
    <w:rsid w:val="00504B5E"/>
    <w:rsid w:val="00505D89"/>
    <w:rsid w:val="00506154"/>
    <w:rsid w:val="00506A60"/>
    <w:rsid w:val="0050753E"/>
    <w:rsid w:val="00507F19"/>
    <w:rsid w:val="005100C7"/>
    <w:rsid w:val="0051064C"/>
    <w:rsid w:val="00512F4F"/>
    <w:rsid w:val="00513C66"/>
    <w:rsid w:val="00515E93"/>
    <w:rsid w:val="00515F47"/>
    <w:rsid w:val="0051609E"/>
    <w:rsid w:val="00520066"/>
    <w:rsid w:val="00520D99"/>
    <w:rsid w:val="00522BE6"/>
    <w:rsid w:val="00522D97"/>
    <w:rsid w:val="00523DBC"/>
    <w:rsid w:val="00525A8F"/>
    <w:rsid w:val="00525D27"/>
    <w:rsid w:val="00526443"/>
    <w:rsid w:val="0052797A"/>
    <w:rsid w:val="00527EB9"/>
    <w:rsid w:val="00530E60"/>
    <w:rsid w:val="005333B0"/>
    <w:rsid w:val="005334AA"/>
    <w:rsid w:val="00533B8D"/>
    <w:rsid w:val="00534464"/>
    <w:rsid w:val="00534E82"/>
    <w:rsid w:val="0053765D"/>
    <w:rsid w:val="00540437"/>
    <w:rsid w:val="005409A1"/>
    <w:rsid w:val="00540B8D"/>
    <w:rsid w:val="00541F67"/>
    <w:rsid w:val="005421A3"/>
    <w:rsid w:val="00542FBF"/>
    <w:rsid w:val="00544C80"/>
    <w:rsid w:val="005478EE"/>
    <w:rsid w:val="0055022D"/>
    <w:rsid w:val="00550C0D"/>
    <w:rsid w:val="00552428"/>
    <w:rsid w:val="0055364C"/>
    <w:rsid w:val="00553B51"/>
    <w:rsid w:val="00554C3A"/>
    <w:rsid w:val="00555C98"/>
    <w:rsid w:val="005572DB"/>
    <w:rsid w:val="00561714"/>
    <w:rsid w:val="00563264"/>
    <w:rsid w:val="0056460C"/>
    <w:rsid w:val="00565976"/>
    <w:rsid w:val="00565D75"/>
    <w:rsid w:val="00566646"/>
    <w:rsid w:val="00566B41"/>
    <w:rsid w:val="00570659"/>
    <w:rsid w:val="00570673"/>
    <w:rsid w:val="00571EF1"/>
    <w:rsid w:val="00575D40"/>
    <w:rsid w:val="005761B7"/>
    <w:rsid w:val="00576783"/>
    <w:rsid w:val="00576FB7"/>
    <w:rsid w:val="005773CD"/>
    <w:rsid w:val="00585CE0"/>
    <w:rsid w:val="0058641C"/>
    <w:rsid w:val="00586727"/>
    <w:rsid w:val="00587375"/>
    <w:rsid w:val="005902CF"/>
    <w:rsid w:val="0059134C"/>
    <w:rsid w:val="005918C1"/>
    <w:rsid w:val="005918D3"/>
    <w:rsid w:val="0059365A"/>
    <w:rsid w:val="005967E1"/>
    <w:rsid w:val="005A0B00"/>
    <w:rsid w:val="005A1190"/>
    <w:rsid w:val="005A18E6"/>
    <w:rsid w:val="005A3204"/>
    <w:rsid w:val="005A3AB7"/>
    <w:rsid w:val="005A4317"/>
    <w:rsid w:val="005A467E"/>
    <w:rsid w:val="005A4C25"/>
    <w:rsid w:val="005A5182"/>
    <w:rsid w:val="005A6F33"/>
    <w:rsid w:val="005B0C7A"/>
    <w:rsid w:val="005B2677"/>
    <w:rsid w:val="005B309A"/>
    <w:rsid w:val="005B7A12"/>
    <w:rsid w:val="005B7A64"/>
    <w:rsid w:val="005B7DF0"/>
    <w:rsid w:val="005C268E"/>
    <w:rsid w:val="005C53C2"/>
    <w:rsid w:val="005C6601"/>
    <w:rsid w:val="005C74B9"/>
    <w:rsid w:val="005D2313"/>
    <w:rsid w:val="005D5439"/>
    <w:rsid w:val="005D5463"/>
    <w:rsid w:val="005D5F1A"/>
    <w:rsid w:val="005D6017"/>
    <w:rsid w:val="005D655A"/>
    <w:rsid w:val="005D70B2"/>
    <w:rsid w:val="005D7490"/>
    <w:rsid w:val="005D75FA"/>
    <w:rsid w:val="005E2BD9"/>
    <w:rsid w:val="005E4188"/>
    <w:rsid w:val="005E4602"/>
    <w:rsid w:val="005E494A"/>
    <w:rsid w:val="005E4B66"/>
    <w:rsid w:val="005E576A"/>
    <w:rsid w:val="005E6768"/>
    <w:rsid w:val="005F07B8"/>
    <w:rsid w:val="005F0833"/>
    <w:rsid w:val="005F1079"/>
    <w:rsid w:val="005F1604"/>
    <w:rsid w:val="005F1BBE"/>
    <w:rsid w:val="005F2567"/>
    <w:rsid w:val="005F3632"/>
    <w:rsid w:val="005F3C8C"/>
    <w:rsid w:val="005F48DA"/>
    <w:rsid w:val="005F4EBC"/>
    <w:rsid w:val="005F5E71"/>
    <w:rsid w:val="005F64E8"/>
    <w:rsid w:val="005F694B"/>
    <w:rsid w:val="005F6965"/>
    <w:rsid w:val="005F7331"/>
    <w:rsid w:val="005F7B1B"/>
    <w:rsid w:val="00600353"/>
    <w:rsid w:val="0060136A"/>
    <w:rsid w:val="0060403B"/>
    <w:rsid w:val="00604277"/>
    <w:rsid w:val="00605BC8"/>
    <w:rsid w:val="00605C61"/>
    <w:rsid w:val="00606B2D"/>
    <w:rsid w:val="00607F99"/>
    <w:rsid w:val="006110BC"/>
    <w:rsid w:val="006112D0"/>
    <w:rsid w:val="0061198B"/>
    <w:rsid w:val="0061218E"/>
    <w:rsid w:val="0061269B"/>
    <w:rsid w:val="00613891"/>
    <w:rsid w:val="00613B71"/>
    <w:rsid w:val="00614926"/>
    <w:rsid w:val="00614D59"/>
    <w:rsid w:val="00615B3C"/>
    <w:rsid w:val="0062090E"/>
    <w:rsid w:val="0062148B"/>
    <w:rsid w:val="00621FB9"/>
    <w:rsid w:val="0062240C"/>
    <w:rsid w:val="00623446"/>
    <w:rsid w:val="00623807"/>
    <w:rsid w:val="00623A72"/>
    <w:rsid w:val="00623A82"/>
    <w:rsid w:val="00625ACD"/>
    <w:rsid w:val="00625F9B"/>
    <w:rsid w:val="006265DD"/>
    <w:rsid w:val="006268E8"/>
    <w:rsid w:val="00626972"/>
    <w:rsid w:val="00627CBA"/>
    <w:rsid w:val="00632113"/>
    <w:rsid w:val="006332CB"/>
    <w:rsid w:val="00634385"/>
    <w:rsid w:val="0063515C"/>
    <w:rsid w:val="006356E4"/>
    <w:rsid w:val="00635E5F"/>
    <w:rsid w:val="00636F11"/>
    <w:rsid w:val="006371FB"/>
    <w:rsid w:val="006375FF"/>
    <w:rsid w:val="00637867"/>
    <w:rsid w:val="00640FE0"/>
    <w:rsid w:val="006416EF"/>
    <w:rsid w:val="00646081"/>
    <w:rsid w:val="0064693E"/>
    <w:rsid w:val="00646BF4"/>
    <w:rsid w:val="00646F2E"/>
    <w:rsid w:val="006471CF"/>
    <w:rsid w:val="00650C82"/>
    <w:rsid w:val="00651D29"/>
    <w:rsid w:val="00652A7D"/>
    <w:rsid w:val="00654088"/>
    <w:rsid w:val="00656209"/>
    <w:rsid w:val="0065672D"/>
    <w:rsid w:val="00660334"/>
    <w:rsid w:val="00660C8D"/>
    <w:rsid w:val="006619FB"/>
    <w:rsid w:val="00661CD8"/>
    <w:rsid w:val="00662770"/>
    <w:rsid w:val="00662B91"/>
    <w:rsid w:val="00663BDB"/>
    <w:rsid w:val="0066405F"/>
    <w:rsid w:val="00665A2A"/>
    <w:rsid w:val="00670A4E"/>
    <w:rsid w:val="0067134F"/>
    <w:rsid w:val="006718DC"/>
    <w:rsid w:val="00672A19"/>
    <w:rsid w:val="0067393D"/>
    <w:rsid w:val="00675DD6"/>
    <w:rsid w:val="00675E30"/>
    <w:rsid w:val="00675FDB"/>
    <w:rsid w:val="00677898"/>
    <w:rsid w:val="00677F75"/>
    <w:rsid w:val="00680F1E"/>
    <w:rsid w:val="006816E1"/>
    <w:rsid w:val="00681D1D"/>
    <w:rsid w:val="0068280A"/>
    <w:rsid w:val="00684B82"/>
    <w:rsid w:val="00687797"/>
    <w:rsid w:val="00687962"/>
    <w:rsid w:val="00687BA4"/>
    <w:rsid w:val="00687F76"/>
    <w:rsid w:val="00691BE6"/>
    <w:rsid w:val="006929D7"/>
    <w:rsid w:val="00693378"/>
    <w:rsid w:val="00693899"/>
    <w:rsid w:val="00693BD6"/>
    <w:rsid w:val="00693E70"/>
    <w:rsid w:val="006946D8"/>
    <w:rsid w:val="006959DD"/>
    <w:rsid w:val="00696405"/>
    <w:rsid w:val="00696466"/>
    <w:rsid w:val="00696A78"/>
    <w:rsid w:val="00696EFD"/>
    <w:rsid w:val="00696F20"/>
    <w:rsid w:val="006970DF"/>
    <w:rsid w:val="006A0747"/>
    <w:rsid w:val="006A1945"/>
    <w:rsid w:val="006A28FB"/>
    <w:rsid w:val="006A30AE"/>
    <w:rsid w:val="006A3552"/>
    <w:rsid w:val="006A373F"/>
    <w:rsid w:val="006A4717"/>
    <w:rsid w:val="006A5FFF"/>
    <w:rsid w:val="006B0804"/>
    <w:rsid w:val="006B0D06"/>
    <w:rsid w:val="006B17B8"/>
    <w:rsid w:val="006B17BD"/>
    <w:rsid w:val="006B17C0"/>
    <w:rsid w:val="006B29DB"/>
    <w:rsid w:val="006B3271"/>
    <w:rsid w:val="006B4AF4"/>
    <w:rsid w:val="006B4B69"/>
    <w:rsid w:val="006B537A"/>
    <w:rsid w:val="006B6170"/>
    <w:rsid w:val="006C4A28"/>
    <w:rsid w:val="006C5005"/>
    <w:rsid w:val="006C54B1"/>
    <w:rsid w:val="006C5545"/>
    <w:rsid w:val="006C7A38"/>
    <w:rsid w:val="006D0583"/>
    <w:rsid w:val="006D42C2"/>
    <w:rsid w:val="006D7810"/>
    <w:rsid w:val="006D7CF6"/>
    <w:rsid w:val="006D7E56"/>
    <w:rsid w:val="006E20E3"/>
    <w:rsid w:val="006E3E18"/>
    <w:rsid w:val="006E50F4"/>
    <w:rsid w:val="006E6577"/>
    <w:rsid w:val="006E6E76"/>
    <w:rsid w:val="006E72FD"/>
    <w:rsid w:val="006E7AD9"/>
    <w:rsid w:val="006E7EA1"/>
    <w:rsid w:val="006F00CF"/>
    <w:rsid w:val="006F07B9"/>
    <w:rsid w:val="006F0EBC"/>
    <w:rsid w:val="006F150F"/>
    <w:rsid w:val="006F15E8"/>
    <w:rsid w:val="006F1C1B"/>
    <w:rsid w:val="006F1E50"/>
    <w:rsid w:val="006F2FA7"/>
    <w:rsid w:val="006F3213"/>
    <w:rsid w:val="006F3646"/>
    <w:rsid w:val="006F42D8"/>
    <w:rsid w:val="006F5863"/>
    <w:rsid w:val="006F6733"/>
    <w:rsid w:val="00701579"/>
    <w:rsid w:val="00701B94"/>
    <w:rsid w:val="00702338"/>
    <w:rsid w:val="007034C7"/>
    <w:rsid w:val="00703776"/>
    <w:rsid w:val="00705277"/>
    <w:rsid w:val="0070557A"/>
    <w:rsid w:val="0071013A"/>
    <w:rsid w:val="00710202"/>
    <w:rsid w:val="007123E2"/>
    <w:rsid w:val="00713974"/>
    <w:rsid w:val="007150AA"/>
    <w:rsid w:val="0071560C"/>
    <w:rsid w:val="00715D0B"/>
    <w:rsid w:val="00716419"/>
    <w:rsid w:val="00717306"/>
    <w:rsid w:val="0072062C"/>
    <w:rsid w:val="00720C28"/>
    <w:rsid w:val="00722365"/>
    <w:rsid w:val="00730675"/>
    <w:rsid w:val="007310E6"/>
    <w:rsid w:val="0073228D"/>
    <w:rsid w:val="00732B56"/>
    <w:rsid w:val="007334DE"/>
    <w:rsid w:val="00735326"/>
    <w:rsid w:val="00735935"/>
    <w:rsid w:val="00735F99"/>
    <w:rsid w:val="00736A71"/>
    <w:rsid w:val="00740645"/>
    <w:rsid w:val="0074129A"/>
    <w:rsid w:val="007418E7"/>
    <w:rsid w:val="00741FA5"/>
    <w:rsid w:val="00742161"/>
    <w:rsid w:val="00742225"/>
    <w:rsid w:val="007423AB"/>
    <w:rsid w:val="0074259B"/>
    <w:rsid w:val="00744AA9"/>
    <w:rsid w:val="00744FE8"/>
    <w:rsid w:val="00745171"/>
    <w:rsid w:val="007451A5"/>
    <w:rsid w:val="007453DB"/>
    <w:rsid w:val="00746999"/>
    <w:rsid w:val="00747071"/>
    <w:rsid w:val="00750725"/>
    <w:rsid w:val="007511E5"/>
    <w:rsid w:val="00751407"/>
    <w:rsid w:val="00752B4F"/>
    <w:rsid w:val="00752C71"/>
    <w:rsid w:val="0075389C"/>
    <w:rsid w:val="00753F06"/>
    <w:rsid w:val="00754F79"/>
    <w:rsid w:val="00755794"/>
    <w:rsid w:val="00757437"/>
    <w:rsid w:val="00760FC0"/>
    <w:rsid w:val="00761D35"/>
    <w:rsid w:val="00762D6E"/>
    <w:rsid w:val="0076576A"/>
    <w:rsid w:val="00765AA5"/>
    <w:rsid w:val="007706E7"/>
    <w:rsid w:val="00770B7D"/>
    <w:rsid w:val="00770BFC"/>
    <w:rsid w:val="00772403"/>
    <w:rsid w:val="007728A0"/>
    <w:rsid w:val="0077488C"/>
    <w:rsid w:val="00774D24"/>
    <w:rsid w:val="00775598"/>
    <w:rsid w:val="00775723"/>
    <w:rsid w:val="00775994"/>
    <w:rsid w:val="00776BEE"/>
    <w:rsid w:val="00777C42"/>
    <w:rsid w:val="007826D7"/>
    <w:rsid w:val="00783B14"/>
    <w:rsid w:val="00783B49"/>
    <w:rsid w:val="007842F8"/>
    <w:rsid w:val="00784449"/>
    <w:rsid w:val="0078563B"/>
    <w:rsid w:val="00785A0B"/>
    <w:rsid w:val="007864E2"/>
    <w:rsid w:val="00786962"/>
    <w:rsid w:val="007927D7"/>
    <w:rsid w:val="00792A5A"/>
    <w:rsid w:val="007A0071"/>
    <w:rsid w:val="007A0442"/>
    <w:rsid w:val="007A126E"/>
    <w:rsid w:val="007A25FA"/>
    <w:rsid w:val="007A2C58"/>
    <w:rsid w:val="007A2F5B"/>
    <w:rsid w:val="007A3E38"/>
    <w:rsid w:val="007A61DB"/>
    <w:rsid w:val="007A79A7"/>
    <w:rsid w:val="007B3D76"/>
    <w:rsid w:val="007B5089"/>
    <w:rsid w:val="007B5E52"/>
    <w:rsid w:val="007B6881"/>
    <w:rsid w:val="007B7CA7"/>
    <w:rsid w:val="007C0044"/>
    <w:rsid w:val="007C0632"/>
    <w:rsid w:val="007C123B"/>
    <w:rsid w:val="007C26F1"/>
    <w:rsid w:val="007C3228"/>
    <w:rsid w:val="007C4E3A"/>
    <w:rsid w:val="007C503C"/>
    <w:rsid w:val="007C6329"/>
    <w:rsid w:val="007C692F"/>
    <w:rsid w:val="007C69AB"/>
    <w:rsid w:val="007C6F4C"/>
    <w:rsid w:val="007C75DA"/>
    <w:rsid w:val="007C7E5C"/>
    <w:rsid w:val="007D0677"/>
    <w:rsid w:val="007D215B"/>
    <w:rsid w:val="007D28FA"/>
    <w:rsid w:val="007D2ED8"/>
    <w:rsid w:val="007D322D"/>
    <w:rsid w:val="007D3E10"/>
    <w:rsid w:val="007D4104"/>
    <w:rsid w:val="007D45B1"/>
    <w:rsid w:val="007D514E"/>
    <w:rsid w:val="007D68D5"/>
    <w:rsid w:val="007D6E53"/>
    <w:rsid w:val="007E093A"/>
    <w:rsid w:val="007E0A42"/>
    <w:rsid w:val="007E16FF"/>
    <w:rsid w:val="007E371E"/>
    <w:rsid w:val="007E38E5"/>
    <w:rsid w:val="007E3C87"/>
    <w:rsid w:val="007E4357"/>
    <w:rsid w:val="007E4542"/>
    <w:rsid w:val="007E530A"/>
    <w:rsid w:val="007E7D8E"/>
    <w:rsid w:val="007F0570"/>
    <w:rsid w:val="007F2AF6"/>
    <w:rsid w:val="007F2C6A"/>
    <w:rsid w:val="007F36E8"/>
    <w:rsid w:val="007F4EFC"/>
    <w:rsid w:val="007F5A5E"/>
    <w:rsid w:val="007F5E71"/>
    <w:rsid w:val="008001C9"/>
    <w:rsid w:val="008012C3"/>
    <w:rsid w:val="008015FF"/>
    <w:rsid w:val="008016EF"/>
    <w:rsid w:val="00801AC1"/>
    <w:rsid w:val="00802F20"/>
    <w:rsid w:val="00805A29"/>
    <w:rsid w:val="00806A7C"/>
    <w:rsid w:val="00813A48"/>
    <w:rsid w:val="00813EDE"/>
    <w:rsid w:val="00814244"/>
    <w:rsid w:val="00814251"/>
    <w:rsid w:val="00814F7B"/>
    <w:rsid w:val="00820312"/>
    <w:rsid w:val="00821D50"/>
    <w:rsid w:val="00822010"/>
    <w:rsid w:val="00823027"/>
    <w:rsid w:val="008230BC"/>
    <w:rsid w:val="008231D1"/>
    <w:rsid w:val="0082386D"/>
    <w:rsid w:val="00824B87"/>
    <w:rsid w:val="008254D3"/>
    <w:rsid w:val="008265E6"/>
    <w:rsid w:val="00826F2B"/>
    <w:rsid w:val="008273E3"/>
    <w:rsid w:val="008274A2"/>
    <w:rsid w:val="008312CD"/>
    <w:rsid w:val="00831FA8"/>
    <w:rsid w:val="00833733"/>
    <w:rsid w:val="00833B0F"/>
    <w:rsid w:val="008371CD"/>
    <w:rsid w:val="008401C0"/>
    <w:rsid w:val="00841F1E"/>
    <w:rsid w:val="00842356"/>
    <w:rsid w:val="00842D76"/>
    <w:rsid w:val="008432B2"/>
    <w:rsid w:val="00843533"/>
    <w:rsid w:val="008440AE"/>
    <w:rsid w:val="008444DE"/>
    <w:rsid w:val="0084720E"/>
    <w:rsid w:val="00847355"/>
    <w:rsid w:val="00852A56"/>
    <w:rsid w:val="00853AD6"/>
    <w:rsid w:val="008553A6"/>
    <w:rsid w:val="00855BB6"/>
    <w:rsid w:val="00855F87"/>
    <w:rsid w:val="008566C3"/>
    <w:rsid w:val="008606B3"/>
    <w:rsid w:val="00860830"/>
    <w:rsid w:val="008619ED"/>
    <w:rsid w:val="00862C24"/>
    <w:rsid w:val="00863A3A"/>
    <w:rsid w:val="00864A40"/>
    <w:rsid w:val="008655CE"/>
    <w:rsid w:val="00865875"/>
    <w:rsid w:val="0086654B"/>
    <w:rsid w:val="008671DE"/>
    <w:rsid w:val="00867A4F"/>
    <w:rsid w:val="00867B78"/>
    <w:rsid w:val="00870AC2"/>
    <w:rsid w:val="0087108A"/>
    <w:rsid w:val="008721A5"/>
    <w:rsid w:val="00872585"/>
    <w:rsid w:val="0087277B"/>
    <w:rsid w:val="0087358D"/>
    <w:rsid w:val="00875765"/>
    <w:rsid w:val="00876387"/>
    <w:rsid w:val="00877DCB"/>
    <w:rsid w:val="0088013E"/>
    <w:rsid w:val="00880C6A"/>
    <w:rsid w:val="00881C17"/>
    <w:rsid w:val="00881ED8"/>
    <w:rsid w:val="0088297E"/>
    <w:rsid w:val="008844D1"/>
    <w:rsid w:val="008845FC"/>
    <w:rsid w:val="008847AA"/>
    <w:rsid w:val="008848CA"/>
    <w:rsid w:val="0088498F"/>
    <w:rsid w:val="00886644"/>
    <w:rsid w:val="008866DD"/>
    <w:rsid w:val="00890506"/>
    <w:rsid w:val="00890D1E"/>
    <w:rsid w:val="0089196F"/>
    <w:rsid w:val="00891B59"/>
    <w:rsid w:val="00892D39"/>
    <w:rsid w:val="0089314A"/>
    <w:rsid w:val="00893363"/>
    <w:rsid w:val="00896FC6"/>
    <w:rsid w:val="008A02DF"/>
    <w:rsid w:val="008A04AF"/>
    <w:rsid w:val="008A0F03"/>
    <w:rsid w:val="008A1080"/>
    <w:rsid w:val="008A1119"/>
    <w:rsid w:val="008A1AAD"/>
    <w:rsid w:val="008A1CE8"/>
    <w:rsid w:val="008A1E24"/>
    <w:rsid w:val="008A2648"/>
    <w:rsid w:val="008A4931"/>
    <w:rsid w:val="008A570C"/>
    <w:rsid w:val="008A6E03"/>
    <w:rsid w:val="008B32E4"/>
    <w:rsid w:val="008B56FD"/>
    <w:rsid w:val="008B6704"/>
    <w:rsid w:val="008B6FE3"/>
    <w:rsid w:val="008B7079"/>
    <w:rsid w:val="008B7E74"/>
    <w:rsid w:val="008C032B"/>
    <w:rsid w:val="008C03AC"/>
    <w:rsid w:val="008C0721"/>
    <w:rsid w:val="008C2053"/>
    <w:rsid w:val="008C353F"/>
    <w:rsid w:val="008C3F07"/>
    <w:rsid w:val="008C3F57"/>
    <w:rsid w:val="008C401C"/>
    <w:rsid w:val="008C4173"/>
    <w:rsid w:val="008C4236"/>
    <w:rsid w:val="008C6D6E"/>
    <w:rsid w:val="008C6FF8"/>
    <w:rsid w:val="008D2312"/>
    <w:rsid w:val="008D2DFC"/>
    <w:rsid w:val="008D3A45"/>
    <w:rsid w:val="008D4A6B"/>
    <w:rsid w:val="008D5A93"/>
    <w:rsid w:val="008D7C1B"/>
    <w:rsid w:val="008E04D0"/>
    <w:rsid w:val="008E0D16"/>
    <w:rsid w:val="008E15A0"/>
    <w:rsid w:val="008E25A7"/>
    <w:rsid w:val="008E2C2E"/>
    <w:rsid w:val="008E39F3"/>
    <w:rsid w:val="008E52A7"/>
    <w:rsid w:val="008E6503"/>
    <w:rsid w:val="008E6568"/>
    <w:rsid w:val="008E7661"/>
    <w:rsid w:val="008F0131"/>
    <w:rsid w:val="008F0474"/>
    <w:rsid w:val="008F18A1"/>
    <w:rsid w:val="008F3047"/>
    <w:rsid w:val="008F3247"/>
    <w:rsid w:val="008F3D2D"/>
    <w:rsid w:val="008F40DF"/>
    <w:rsid w:val="008F463E"/>
    <w:rsid w:val="008F6639"/>
    <w:rsid w:val="008F6BCB"/>
    <w:rsid w:val="008F6E43"/>
    <w:rsid w:val="008F7317"/>
    <w:rsid w:val="009008B0"/>
    <w:rsid w:val="00901468"/>
    <w:rsid w:val="0090234D"/>
    <w:rsid w:val="00904978"/>
    <w:rsid w:val="0090549A"/>
    <w:rsid w:val="009057A4"/>
    <w:rsid w:val="00905B81"/>
    <w:rsid w:val="0090653C"/>
    <w:rsid w:val="00906C83"/>
    <w:rsid w:val="00906D01"/>
    <w:rsid w:val="00907275"/>
    <w:rsid w:val="00910679"/>
    <w:rsid w:val="00910D18"/>
    <w:rsid w:val="00911D0F"/>
    <w:rsid w:val="00912755"/>
    <w:rsid w:val="009128F5"/>
    <w:rsid w:val="00915FD3"/>
    <w:rsid w:val="00917C4D"/>
    <w:rsid w:val="00917D64"/>
    <w:rsid w:val="009203BE"/>
    <w:rsid w:val="00920FA4"/>
    <w:rsid w:val="009230DD"/>
    <w:rsid w:val="0092369E"/>
    <w:rsid w:val="009256FD"/>
    <w:rsid w:val="00927D3B"/>
    <w:rsid w:val="009303D6"/>
    <w:rsid w:val="00931606"/>
    <w:rsid w:val="00931EDB"/>
    <w:rsid w:val="00932A00"/>
    <w:rsid w:val="0093493D"/>
    <w:rsid w:val="00935EDA"/>
    <w:rsid w:val="009364EE"/>
    <w:rsid w:val="009368D9"/>
    <w:rsid w:val="00936FCF"/>
    <w:rsid w:val="00940DA8"/>
    <w:rsid w:val="009412ED"/>
    <w:rsid w:val="00941C6A"/>
    <w:rsid w:val="00942162"/>
    <w:rsid w:val="009430EF"/>
    <w:rsid w:val="00944B3F"/>
    <w:rsid w:val="00946CAC"/>
    <w:rsid w:val="00946FFC"/>
    <w:rsid w:val="009471EF"/>
    <w:rsid w:val="0094751D"/>
    <w:rsid w:val="00947C33"/>
    <w:rsid w:val="00951CF1"/>
    <w:rsid w:val="009522F1"/>
    <w:rsid w:val="00952965"/>
    <w:rsid w:val="00952C6D"/>
    <w:rsid w:val="009531C9"/>
    <w:rsid w:val="00955AFF"/>
    <w:rsid w:val="00955CFB"/>
    <w:rsid w:val="00960361"/>
    <w:rsid w:val="009608D7"/>
    <w:rsid w:val="0096146E"/>
    <w:rsid w:val="009614C4"/>
    <w:rsid w:val="009617B3"/>
    <w:rsid w:val="00962E9C"/>
    <w:rsid w:val="0096464F"/>
    <w:rsid w:val="00964DA7"/>
    <w:rsid w:val="00965CA6"/>
    <w:rsid w:val="00965D16"/>
    <w:rsid w:val="0096605F"/>
    <w:rsid w:val="00966299"/>
    <w:rsid w:val="009662B3"/>
    <w:rsid w:val="00967ECC"/>
    <w:rsid w:val="00970A66"/>
    <w:rsid w:val="00970D80"/>
    <w:rsid w:val="0097113B"/>
    <w:rsid w:val="00972089"/>
    <w:rsid w:val="00973CD9"/>
    <w:rsid w:val="00974135"/>
    <w:rsid w:val="00976C0C"/>
    <w:rsid w:val="00977F5F"/>
    <w:rsid w:val="009800CC"/>
    <w:rsid w:val="00980560"/>
    <w:rsid w:val="009831FC"/>
    <w:rsid w:val="00983777"/>
    <w:rsid w:val="00983835"/>
    <w:rsid w:val="009840B6"/>
    <w:rsid w:val="0098527A"/>
    <w:rsid w:val="009861B1"/>
    <w:rsid w:val="00990AFC"/>
    <w:rsid w:val="00991D16"/>
    <w:rsid w:val="009928F1"/>
    <w:rsid w:val="00993378"/>
    <w:rsid w:val="009944A6"/>
    <w:rsid w:val="00994BD9"/>
    <w:rsid w:val="009952A1"/>
    <w:rsid w:val="00995902"/>
    <w:rsid w:val="009961A8"/>
    <w:rsid w:val="00997BED"/>
    <w:rsid w:val="009A2130"/>
    <w:rsid w:val="009A28E4"/>
    <w:rsid w:val="009A2DB5"/>
    <w:rsid w:val="009A33CA"/>
    <w:rsid w:val="009A4564"/>
    <w:rsid w:val="009A4664"/>
    <w:rsid w:val="009A48B5"/>
    <w:rsid w:val="009A551E"/>
    <w:rsid w:val="009A5C83"/>
    <w:rsid w:val="009A637F"/>
    <w:rsid w:val="009A7561"/>
    <w:rsid w:val="009B2003"/>
    <w:rsid w:val="009B2A6D"/>
    <w:rsid w:val="009B33BB"/>
    <w:rsid w:val="009B3B0D"/>
    <w:rsid w:val="009B6319"/>
    <w:rsid w:val="009C5AF2"/>
    <w:rsid w:val="009C7828"/>
    <w:rsid w:val="009D05CA"/>
    <w:rsid w:val="009D524B"/>
    <w:rsid w:val="009D5B51"/>
    <w:rsid w:val="009D6BE3"/>
    <w:rsid w:val="009D6EB8"/>
    <w:rsid w:val="009E0015"/>
    <w:rsid w:val="009E0BAC"/>
    <w:rsid w:val="009E0D84"/>
    <w:rsid w:val="009E1146"/>
    <w:rsid w:val="009E1FAD"/>
    <w:rsid w:val="009E256D"/>
    <w:rsid w:val="009E2B04"/>
    <w:rsid w:val="009E3F4C"/>
    <w:rsid w:val="009E483F"/>
    <w:rsid w:val="009E4F5E"/>
    <w:rsid w:val="009E5EAC"/>
    <w:rsid w:val="009E6728"/>
    <w:rsid w:val="009E6CA2"/>
    <w:rsid w:val="009F035B"/>
    <w:rsid w:val="009F1037"/>
    <w:rsid w:val="009F1106"/>
    <w:rsid w:val="009F1B84"/>
    <w:rsid w:val="009F1CDE"/>
    <w:rsid w:val="009F2A5F"/>
    <w:rsid w:val="009F2DAB"/>
    <w:rsid w:val="009F34E9"/>
    <w:rsid w:val="009F34ED"/>
    <w:rsid w:val="009F3C13"/>
    <w:rsid w:val="009F4766"/>
    <w:rsid w:val="009F5382"/>
    <w:rsid w:val="009F61C6"/>
    <w:rsid w:val="00A01C99"/>
    <w:rsid w:val="00A03035"/>
    <w:rsid w:val="00A0349F"/>
    <w:rsid w:val="00A070EF"/>
    <w:rsid w:val="00A07D1A"/>
    <w:rsid w:val="00A10A74"/>
    <w:rsid w:val="00A10B15"/>
    <w:rsid w:val="00A10CF9"/>
    <w:rsid w:val="00A13091"/>
    <w:rsid w:val="00A134ED"/>
    <w:rsid w:val="00A136AD"/>
    <w:rsid w:val="00A139FD"/>
    <w:rsid w:val="00A1487E"/>
    <w:rsid w:val="00A14E40"/>
    <w:rsid w:val="00A15F35"/>
    <w:rsid w:val="00A161AA"/>
    <w:rsid w:val="00A1792A"/>
    <w:rsid w:val="00A17E52"/>
    <w:rsid w:val="00A204B5"/>
    <w:rsid w:val="00A20FB3"/>
    <w:rsid w:val="00A21017"/>
    <w:rsid w:val="00A21D11"/>
    <w:rsid w:val="00A23B48"/>
    <w:rsid w:val="00A24025"/>
    <w:rsid w:val="00A24226"/>
    <w:rsid w:val="00A24C34"/>
    <w:rsid w:val="00A279BF"/>
    <w:rsid w:val="00A304BB"/>
    <w:rsid w:val="00A309AF"/>
    <w:rsid w:val="00A30BB6"/>
    <w:rsid w:val="00A35BBC"/>
    <w:rsid w:val="00A35FD7"/>
    <w:rsid w:val="00A37F98"/>
    <w:rsid w:val="00A40B6B"/>
    <w:rsid w:val="00A40BA9"/>
    <w:rsid w:val="00A42BE4"/>
    <w:rsid w:val="00A43065"/>
    <w:rsid w:val="00A44186"/>
    <w:rsid w:val="00A44826"/>
    <w:rsid w:val="00A46EF1"/>
    <w:rsid w:val="00A47E41"/>
    <w:rsid w:val="00A51314"/>
    <w:rsid w:val="00A51502"/>
    <w:rsid w:val="00A51B59"/>
    <w:rsid w:val="00A51B99"/>
    <w:rsid w:val="00A52DA9"/>
    <w:rsid w:val="00A5503D"/>
    <w:rsid w:val="00A5551D"/>
    <w:rsid w:val="00A55932"/>
    <w:rsid w:val="00A55F40"/>
    <w:rsid w:val="00A563E4"/>
    <w:rsid w:val="00A56799"/>
    <w:rsid w:val="00A56B9B"/>
    <w:rsid w:val="00A57D7D"/>
    <w:rsid w:val="00A57FFD"/>
    <w:rsid w:val="00A605FA"/>
    <w:rsid w:val="00A60FF1"/>
    <w:rsid w:val="00A62948"/>
    <w:rsid w:val="00A630E0"/>
    <w:rsid w:val="00A63703"/>
    <w:rsid w:val="00A645B0"/>
    <w:rsid w:val="00A6494D"/>
    <w:rsid w:val="00A64C0F"/>
    <w:rsid w:val="00A66C4A"/>
    <w:rsid w:val="00A671E9"/>
    <w:rsid w:val="00A73276"/>
    <w:rsid w:val="00A747AD"/>
    <w:rsid w:val="00A759B6"/>
    <w:rsid w:val="00A769FF"/>
    <w:rsid w:val="00A76D7B"/>
    <w:rsid w:val="00A77BD3"/>
    <w:rsid w:val="00A808EF"/>
    <w:rsid w:val="00A8152A"/>
    <w:rsid w:val="00A81B6D"/>
    <w:rsid w:val="00A81D44"/>
    <w:rsid w:val="00A822B8"/>
    <w:rsid w:val="00A828F3"/>
    <w:rsid w:val="00A8386A"/>
    <w:rsid w:val="00A849F7"/>
    <w:rsid w:val="00A868E6"/>
    <w:rsid w:val="00A86B12"/>
    <w:rsid w:val="00A8716E"/>
    <w:rsid w:val="00A87B28"/>
    <w:rsid w:val="00A87B29"/>
    <w:rsid w:val="00A90B6A"/>
    <w:rsid w:val="00A92429"/>
    <w:rsid w:val="00A93075"/>
    <w:rsid w:val="00A945BB"/>
    <w:rsid w:val="00A94998"/>
    <w:rsid w:val="00A95E79"/>
    <w:rsid w:val="00A96611"/>
    <w:rsid w:val="00A96DCD"/>
    <w:rsid w:val="00AA1C4D"/>
    <w:rsid w:val="00AA2628"/>
    <w:rsid w:val="00AA2AB4"/>
    <w:rsid w:val="00AA401C"/>
    <w:rsid w:val="00AA606B"/>
    <w:rsid w:val="00AA67FF"/>
    <w:rsid w:val="00AA6A49"/>
    <w:rsid w:val="00AA77A4"/>
    <w:rsid w:val="00AA7DF2"/>
    <w:rsid w:val="00AB02B9"/>
    <w:rsid w:val="00AB07F2"/>
    <w:rsid w:val="00AB1A21"/>
    <w:rsid w:val="00AB1AD2"/>
    <w:rsid w:val="00AB1E1C"/>
    <w:rsid w:val="00AB1F80"/>
    <w:rsid w:val="00AB2133"/>
    <w:rsid w:val="00AB2A05"/>
    <w:rsid w:val="00AB409C"/>
    <w:rsid w:val="00AB40C2"/>
    <w:rsid w:val="00AB5215"/>
    <w:rsid w:val="00AB6158"/>
    <w:rsid w:val="00AB6E25"/>
    <w:rsid w:val="00AB6F13"/>
    <w:rsid w:val="00AB7317"/>
    <w:rsid w:val="00AB7954"/>
    <w:rsid w:val="00AC2EA8"/>
    <w:rsid w:val="00AC7680"/>
    <w:rsid w:val="00AC7D14"/>
    <w:rsid w:val="00AD0E4F"/>
    <w:rsid w:val="00AD1928"/>
    <w:rsid w:val="00AD1BA2"/>
    <w:rsid w:val="00AD439D"/>
    <w:rsid w:val="00AD4907"/>
    <w:rsid w:val="00AD4C47"/>
    <w:rsid w:val="00AD5F47"/>
    <w:rsid w:val="00AD6F64"/>
    <w:rsid w:val="00AD794C"/>
    <w:rsid w:val="00AE031E"/>
    <w:rsid w:val="00AE0BC0"/>
    <w:rsid w:val="00AE2639"/>
    <w:rsid w:val="00AE46C9"/>
    <w:rsid w:val="00AE60F0"/>
    <w:rsid w:val="00AE66A2"/>
    <w:rsid w:val="00AE7F9C"/>
    <w:rsid w:val="00AF1555"/>
    <w:rsid w:val="00AF2888"/>
    <w:rsid w:val="00AF2B52"/>
    <w:rsid w:val="00AF31D8"/>
    <w:rsid w:val="00AF343B"/>
    <w:rsid w:val="00AF3F87"/>
    <w:rsid w:val="00AF4B52"/>
    <w:rsid w:val="00AF7C07"/>
    <w:rsid w:val="00B012A1"/>
    <w:rsid w:val="00B01412"/>
    <w:rsid w:val="00B01851"/>
    <w:rsid w:val="00B01BA3"/>
    <w:rsid w:val="00B01CE8"/>
    <w:rsid w:val="00B02048"/>
    <w:rsid w:val="00B0218D"/>
    <w:rsid w:val="00B02908"/>
    <w:rsid w:val="00B02AEE"/>
    <w:rsid w:val="00B02CF5"/>
    <w:rsid w:val="00B031F6"/>
    <w:rsid w:val="00B03782"/>
    <w:rsid w:val="00B03879"/>
    <w:rsid w:val="00B06121"/>
    <w:rsid w:val="00B06244"/>
    <w:rsid w:val="00B103EE"/>
    <w:rsid w:val="00B10A64"/>
    <w:rsid w:val="00B10AFD"/>
    <w:rsid w:val="00B114E5"/>
    <w:rsid w:val="00B14521"/>
    <w:rsid w:val="00B14614"/>
    <w:rsid w:val="00B14C6A"/>
    <w:rsid w:val="00B14E58"/>
    <w:rsid w:val="00B15455"/>
    <w:rsid w:val="00B1653D"/>
    <w:rsid w:val="00B214FD"/>
    <w:rsid w:val="00B23248"/>
    <w:rsid w:val="00B23A52"/>
    <w:rsid w:val="00B27028"/>
    <w:rsid w:val="00B2744C"/>
    <w:rsid w:val="00B27DCA"/>
    <w:rsid w:val="00B3045B"/>
    <w:rsid w:val="00B32CA9"/>
    <w:rsid w:val="00B33109"/>
    <w:rsid w:val="00B335A2"/>
    <w:rsid w:val="00B34501"/>
    <w:rsid w:val="00B34604"/>
    <w:rsid w:val="00B36027"/>
    <w:rsid w:val="00B360D0"/>
    <w:rsid w:val="00B36FEC"/>
    <w:rsid w:val="00B37A12"/>
    <w:rsid w:val="00B40A20"/>
    <w:rsid w:val="00B42151"/>
    <w:rsid w:val="00B42BF4"/>
    <w:rsid w:val="00B43094"/>
    <w:rsid w:val="00B43788"/>
    <w:rsid w:val="00B45815"/>
    <w:rsid w:val="00B475D0"/>
    <w:rsid w:val="00B47E9A"/>
    <w:rsid w:val="00B47F29"/>
    <w:rsid w:val="00B5045D"/>
    <w:rsid w:val="00B5045F"/>
    <w:rsid w:val="00B506F1"/>
    <w:rsid w:val="00B5146A"/>
    <w:rsid w:val="00B51824"/>
    <w:rsid w:val="00B52293"/>
    <w:rsid w:val="00B52564"/>
    <w:rsid w:val="00B5336C"/>
    <w:rsid w:val="00B539EE"/>
    <w:rsid w:val="00B54267"/>
    <w:rsid w:val="00B54946"/>
    <w:rsid w:val="00B553CE"/>
    <w:rsid w:val="00B604BD"/>
    <w:rsid w:val="00B6068E"/>
    <w:rsid w:val="00B66702"/>
    <w:rsid w:val="00B66E5F"/>
    <w:rsid w:val="00B67674"/>
    <w:rsid w:val="00B67D2A"/>
    <w:rsid w:val="00B713AC"/>
    <w:rsid w:val="00B715EE"/>
    <w:rsid w:val="00B72E21"/>
    <w:rsid w:val="00B730FE"/>
    <w:rsid w:val="00B731AC"/>
    <w:rsid w:val="00B73AE2"/>
    <w:rsid w:val="00B75496"/>
    <w:rsid w:val="00B767AB"/>
    <w:rsid w:val="00B7687D"/>
    <w:rsid w:val="00B76940"/>
    <w:rsid w:val="00B80F08"/>
    <w:rsid w:val="00B81588"/>
    <w:rsid w:val="00B81D38"/>
    <w:rsid w:val="00B82826"/>
    <w:rsid w:val="00B82CDE"/>
    <w:rsid w:val="00B83BCE"/>
    <w:rsid w:val="00B84BDF"/>
    <w:rsid w:val="00B85D49"/>
    <w:rsid w:val="00B874CB"/>
    <w:rsid w:val="00B876E8"/>
    <w:rsid w:val="00B87C4B"/>
    <w:rsid w:val="00B90639"/>
    <w:rsid w:val="00B91849"/>
    <w:rsid w:val="00B91E30"/>
    <w:rsid w:val="00B932A3"/>
    <w:rsid w:val="00B945F0"/>
    <w:rsid w:val="00B95D98"/>
    <w:rsid w:val="00B961BF"/>
    <w:rsid w:val="00B97EDE"/>
    <w:rsid w:val="00BA09C1"/>
    <w:rsid w:val="00BA2424"/>
    <w:rsid w:val="00BA2A1B"/>
    <w:rsid w:val="00BA3418"/>
    <w:rsid w:val="00BA4923"/>
    <w:rsid w:val="00BA6969"/>
    <w:rsid w:val="00BA6F06"/>
    <w:rsid w:val="00BA76CF"/>
    <w:rsid w:val="00BA7C44"/>
    <w:rsid w:val="00BB101A"/>
    <w:rsid w:val="00BB118F"/>
    <w:rsid w:val="00BB13BA"/>
    <w:rsid w:val="00BB20A1"/>
    <w:rsid w:val="00BB2D80"/>
    <w:rsid w:val="00BB39A9"/>
    <w:rsid w:val="00BB4D4E"/>
    <w:rsid w:val="00BB5053"/>
    <w:rsid w:val="00BB5641"/>
    <w:rsid w:val="00BB59FC"/>
    <w:rsid w:val="00BB6E90"/>
    <w:rsid w:val="00BB6FE5"/>
    <w:rsid w:val="00BB7876"/>
    <w:rsid w:val="00BC0371"/>
    <w:rsid w:val="00BC053A"/>
    <w:rsid w:val="00BC1ADD"/>
    <w:rsid w:val="00BC23C6"/>
    <w:rsid w:val="00BC30CD"/>
    <w:rsid w:val="00BC331A"/>
    <w:rsid w:val="00BC3381"/>
    <w:rsid w:val="00BC5F30"/>
    <w:rsid w:val="00BC756B"/>
    <w:rsid w:val="00BD0301"/>
    <w:rsid w:val="00BD12DE"/>
    <w:rsid w:val="00BD16B0"/>
    <w:rsid w:val="00BD1D6F"/>
    <w:rsid w:val="00BD213D"/>
    <w:rsid w:val="00BD2A02"/>
    <w:rsid w:val="00BD3B6D"/>
    <w:rsid w:val="00BD4DDC"/>
    <w:rsid w:val="00BD5675"/>
    <w:rsid w:val="00BD5E6E"/>
    <w:rsid w:val="00BD6FE2"/>
    <w:rsid w:val="00BD76C6"/>
    <w:rsid w:val="00BE0670"/>
    <w:rsid w:val="00BE1493"/>
    <w:rsid w:val="00BE2167"/>
    <w:rsid w:val="00BE266A"/>
    <w:rsid w:val="00BE2AE0"/>
    <w:rsid w:val="00BE2CCA"/>
    <w:rsid w:val="00BE371A"/>
    <w:rsid w:val="00BE484A"/>
    <w:rsid w:val="00BE51A8"/>
    <w:rsid w:val="00BE58F4"/>
    <w:rsid w:val="00BE71CE"/>
    <w:rsid w:val="00BF10EC"/>
    <w:rsid w:val="00BF17E8"/>
    <w:rsid w:val="00BF62D9"/>
    <w:rsid w:val="00BF703D"/>
    <w:rsid w:val="00C0215A"/>
    <w:rsid w:val="00C02867"/>
    <w:rsid w:val="00C04B42"/>
    <w:rsid w:val="00C0516F"/>
    <w:rsid w:val="00C05A39"/>
    <w:rsid w:val="00C05E5E"/>
    <w:rsid w:val="00C065F7"/>
    <w:rsid w:val="00C12834"/>
    <w:rsid w:val="00C1295C"/>
    <w:rsid w:val="00C15029"/>
    <w:rsid w:val="00C167F4"/>
    <w:rsid w:val="00C16EBA"/>
    <w:rsid w:val="00C202CB"/>
    <w:rsid w:val="00C205FC"/>
    <w:rsid w:val="00C223EF"/>
    <w:rsid w:val="00C23B29"/>
    <w:rsid w:val="00C23E34"/>
    <w:rsid w:val="00C24755"/>
    <w:rsid w:val="00C24AEF"/>
    <w:rsid w:val="00C25CC9"/>
    <w:rsid w:val="00C26FF6"/>
    <w:rsid w:val="00C313CE"/>
    <w:rsid w:val="00C31DC9"/>
    <w:rsid w:val="00C40006"/>
    <w:rsid w:val="00C40B68"/>
    <w:rsid w:val="00C40F93"/>
    <w:rsid w:val="00C40FE2"/>
    <w:rsid w:val="00C4194B"/>
    <w:rsid w:val="00C44671"/>
    <w:rsid w:val="00C46CCC"/>
    <w:rsid w:val="00C5019F"/>
    <w:rsid w:val="00C51CB8"/>
    <w:rsid w:val="00C52952"/>
    <w:rsid w:val="00C553C2"/>
    <w:rsid w:val="00C56A06"/>
    <w:rsid w:val="00C575C7"/>
    <w:rsid w:val="00C57DA6"/>
    <w:rsid w:val="00C61C0C"/>
    <w:rsid w:val="00C638AA"/>
    <w:rsid w:val="00C63A39"/>
    <w:rsid w:val="00C64806"/>
    <w:rsid w:val="00C64B15"/>
    <w:rsid w:val="00C6746B"/>
    <w:rsid w:val="00C7173A"/>
    <w:rsid w:val="00C719B6"/>
    <w:rsid w:val="00C71C64"/>
    <w:rsid w:val="00C7264B"/>
    <w:rsid w:val="00C73B5C"/>
    <w:rsid w:val="00C74372"/>
    <w:rsid w:val="00C74F63"/>
    <w:rsid w:val="00C754C2"/>
    <w:rsid w:val="00C762C8"/>
    <w:rsid w:val="00C76540"/>
    <w:rsid w:val="00C83031"/>
    <w:rsid w:val="00C84187"/>
    <w:rsid w:val="00C84450"/>
    <w:rsid w:val="00C84E34"/>
    <w:rsid w:val="00C862B2"/>
    <w:rsid w:val="00C87322"/>
    <w:rsid w:val="00C87B82"/>
    <w:rsid w:val="00C90D5A"/>
    <w:rsid w:val="00C9129C"/>
    <w:rsid w:val="00C917B5"/>
    <w:rsid w:val="00C91CD4"/>
    <w:rsid w:val="00C92358"/>
    <w:rsid w:val="00C92670"/>
    <w:rsid w:val="00C9290A"/>
    <w:rsid w:val="00C94AE2"/>
    <w:rsid w:val="00C94C63"/>
    <w:rsid w:val="00C96ECE"/>
    <w:rsid w:val="00CA035A"/>
    <w:rsid w:val="00CA044C"/>
    <w:rsid w:val="00CA0667"/>
    <w:rsid w:val="00CA0DC8"/>
    <w:rsid w:val="00CA0F00"/>
    <w:rsid w:val="00CA255D"/>
    <w:rsid w:val="00CA2A58"/>
    <w:rsid w:val="00CA2D58"/>
    <w:rsid w:val="00CA3539"/>
    <w:rsid w:val="00CA5D25"/>
    <w:rsid w:val="00CA621F"/>
    <w:rsid w:val="00CA6F32"/>
    <w:rsid w:val="00CA7802"/>
    <w:rsid w:val="00CA7AFD"/>
    <w:rsid w:val="00CB1E54"/>
    <w:rsid w:val="00CB1E84"/>
    <w:rsid w:val="00CC0A7E"/>
    <w:rsid w:val="00CC1A52"/>
    <w:rsid w:val="00CC1B4A"/>
    <w:rsid w:val="00CC25A9"/>
    <w:rsid w:val="00CC3097"/>
    <w:rsid w:val="00CC379B"/>
    <w:rsid w:val="00CC38C9"/>
    <w:rsid w:val="00CC561A"/>
    <w:rsid w:val="00CC5B69"/>
    <w:rsid w:val="00CC5EF6"/>
    <w:rsid w:val="00CC5EF7"/>
    <w:rsid w:val="00CC6811"/>
    <w:rsid w:val="00CC6E27"/>
    <w:rsid w:val="00CD152E"/>
    <w:rsid w:val="00CD26DB"/>
    <w:rsid w:val="00CD30A6"/>
    <w:rsid w:val="00CD30BA"/>
    <w:rsid w:val="00CD4DE3"/>
    <w:rsid w:val="00CD6543"/>
    <w:rsid w:val="00CD65AC"/>
    <w:rsid w:val="00CE02DC"/>
    <w:rsid w:val="00CE2492"/>
    <w:rsid w:val="00CE270A"/>
    <w:rsid w:val="00CE2AAB"/>
    <w:rsid w:val="00CE4559"/>
    <w:rsid w:val="00CE652B"/>
    <w:rsid w:val="00CF349D"/>
    <w:rsid w:val="00CF411C"/>
    <w:rsid w:val="00CF7F8B"/>
    <w:rsid w:val="00D00D76"/>
    <w:rsid w:val="00D01797"/>
    <w:rsid w:val="00D01B3E"/>
    <w:rsid w:val="00D02474"/>
    <w:rsid w:val="00D0257B"/>
    <w:rsid w:val="00D04158"/>
    <w:rsid w:val="00D058FF"/>
    <w:rsid w:val="00D059F0"/>
    <w:rsid w:val="00D05ABB"/>
    <w:rsid w:val="00D07B6F"/>
    <w:rsid w:val="00D101E7"/>
    <w:rsid w:val="00D11DE4"/>
    <w:rsid w:val="00D12791"/>
    <w:rsid w:val="00D12A26"/>
    <w:rsid w:val="00D12FDB"/>
    <w:rsid w:val="00D1310E"/>
    <w:rsid w:val="00D13ED4"/>
    <w:rsid w:val="00D143BD"/>
    <w:rsid w:val="00D14926"/>
    <w:rsid w:val="00D1496B"/>
    <w:rsid w:val="00D169D1"/>
    <w:rsid w:val="00D17588"/>
    <w:rsid w:val="00D203D7"/>
    <w:rsid w:val="00D21CA1"/>
    <w:rsid w:val="00D2342B"/>
    <w:rsid w:val="00D26352"/>
    <w:rsid w:val="00D2653C"/>
    <w:rsid w:val="00D2659D"/>
    <w:rsid w:val="00D27454"/>
    <w:rsid w:val="00D27ECB"/>
    <w:rsid w:val="00D30E8C"/>
    <w:rsid w:val="00D3222C"/>
    <w:rsid w:val="00D323A7"/>
    <w:rsid w:val="00D32F00"/>
    <w:rsid w:val="00D342A0"/>
    <w:rsid w:val="00D35372"/>
    <w:rsid w:val="00D359A3"/>
    <w:rsid w:val="00D35E9E"/>
    <w:rsid w:val="00D36975"/>
    <w:rsid w:val="00D400D7"/>
    <w:rsid w:val="00D403E5"/>
    <w:rsid w:val="00D4519A"/>
    <w:rsid w:val="00D467C6"/>
    <w:rsid w:val="00D47B8E"/>
    <w:rsid w:val="00D502DE"/>
    <w:rsid w:val="00D50AEF"/>
    <w:rsid w:val="00D525C3"/>
    <w:rsid w:val="00D5452E"/>
    <w:rsid w:val="00D555F6"/>
    <w:rsid w:val="00D57F5C"/>
    <w:rsid w:val="00D604D8"/>
    <w:rsid w:val="00D60629"/>
    <w:rsid w:val="00D60674"/>
    <w:rsid w:val="00D616F8"/>
    <w:rsid w:val="00D63F54"/>
    <w:rsid w:val="00D64136"/>
    <w:rsid w:val="00D64817"/>
    <w:rsid w:val="00D66146"/>
    <w:rsid w:val="00D6659F"/>
    <w:rsid w:val="00D66E53"/>
    <w:rsid w:val="00D6759A"/>
    <w:rsid w:val="00D70333"/>
    <w:rsid w:val="00D72280"/>
    <w:rsid w:val="00D73690"/>
    <w:rsid w:val="00D759A6"/>
    <w:rsid w:val="00D76018"/>
    <w:rsid w:val="00D769E7"/>
    <w:rsid w:val="00D77974"/>
    <w:rsid w:val="00D77B89"/>
    <w:rsid w:val="00D801CD"/>
    <w:rsid w:val="00D81181"/>
    <w:rsid w:val="00D83FFE"/>
    <w:rsid w:val="00D84BAF"/>
    <w:rsid w:val="00D857C2"/>
    <w:rsid w:val="00D85B66"/>
    <w:rsid w:val="00D917A1"/>
    <w:rsid w:val="00D9202A"/>
    <w:rsid w:val="00D9244C"/>
    <w:rsid w:val="00D93981"/>
    <w:rsid w:val="00D94520"/>
    <w:rsid w:val="00D9466A"/>
    <w:rsid w:val="00D94898"/>
    <w:rsid w:val="00D97AB0"/>
    <w:rsid w:val="00DA2222"/>
    <w:rsid w:val="00DA2769"/>
    <w:rsid w:val="00DA2976"/>
    <w:rsid w:val="00DA2DB5"/>
    <w:rsid w:val="00DA3192"/>
    <w:rsid w:val="00DA40BD"/>
    <w:rsid w:val="00DA6A44"/>
    <w:rsid w:val="00DA72DE"/>
    <w:rsid w:val="00DA749B"/>
    <w:rsid w:val="00DB0362"/>
    <w:rsid w:val="00DB0C5C"/>
    <w:rsid w:val="00DB26B9"/>
    <w:rsid w:val="00DB2A18"/>
    <w:rsid w:val="00DB418E"/>
    <w:rsid w:val="00DB6155"/>
    <w:rsid w:val="00DB66CC"/>
    <w:rsid w:val="00DB7395"/>
    <w:rsid w:val="00DC1C15"/>
    <w:rsid w:val="00DC36F1"/>
    <w:rsid w:val="00DC4A89"/>
    <w:rsid w:val="00DC6096"/>
    <w:rsid w:val="00DC6173"/>
    <w:rsid w:val="00DC733C"/>
    <w:rsid w:val="00DD1709"/>
    <w:rsid w:val="00DD1C05"/>
    <w:rsid w:val="00DD3832"/>
    <w:rsid w:val="00DD5288"/>
    <w:rsid w:val="00DD6E69"/>
    <w:rsid w:val="00DD7784"/>
    <w:rsid w:val="00DD79D9"/>
    <w:rsid w:val="00DE2200"/>
    <w:rsid w:val="00DE292E"/>
    <w:rsid w:val="00DE29C6"/>
    <w:rsid w:val="00DE2ABE"/>
    <w:rsid w:val="00DE2B32"/>
    <w:rsid w:val="00DE46EB"/>
    <w:rsid w:val="00DE4A2F"/>
    <w:rsid w:val="00DE4CCE"/>
    <w:rsid w:val="00DE5AEC"/>
    <w:rsid w:val="00DE6B6C"/>
    <w:rsid w:val="00DE7346"/>
    <w:rsid w:val="00DF02E1"/>
    <w:rsid w:val="00DF0691"/>
    <w:rsid w:val="00DF084F"/>
    <w:rsid w:val="00DF3C21"/>
    <w:rsid w:val="00DF5D9B"/>
    <w:rsid w:val="00DF66F6"/>
    <w:rsid w:val="00DF6F09"/>
    <w:rsid w:val="00DF7FBC"/>
    <w:rsid w:val="00E0022D"/>
    <w:rsid w:val="00E0052E"/>
    <w:rsid w:val="00E02C9C"/>
    <w:rsid w:val="00E03656"/>
    <w:rsid w:val="00E0515E"/>
    <w:rsid w:val="00E05CC1"/>
    <w:rsid w:val="00E0612F"/>
    <w:rsid w:val="00E0658C"/>
    <w:rsid w:val="00E07C09"/>
    <w:rsid w:val="00E07D59"/>
    <w:rsid w:val="00E07D60"/>
    <w:rsid w:val="00E10479"/>
    <w:rsid w:val="00E12DA1"/>
    <w:rsid w:val="00E12F85"/>
    <w:rsid w:val="00E1300E"/>
    <w:rsid w:val="00E136EA"/>
    <w:rsid w:val="00E13A68"/>
    <w:rsid w:val="00E16C53"/>
    <w:rsid w:val="00E1728E"/>
    <w:rsid w:val="00E1737E"/>
    <w:rsid w:val="00E2131A"/>
    <w:rsid w:val="00E229AA"/>
    <w:rsid w:val="00E23D5A"/>
    <w:rsid w:val="00E2478C"/>
    <w:rsid w:val="00E24C61"/>
    <w:rsid w:val="00E25131"/>
    <w:rsid w:val="00E25937"/>
    <w:rsid w:val="00E25D31"/>
    <w:rsid w:val="00E2643C"/>
    <w:rsid w:val="00E27C99"/>
    <w:rsid w:val="00E3061F"/>
    <w:rsid w:val="00E3228A"/>
    <w:rsid w:val="00E33131"/>
    <w:rsid w:val="00E33EF7"/>
    <w:rsid w:val="00E34416"/>
    <w:rsid w:val="00E35270"/>
    <w:rsid w:val="00E35DAF"/>
    <w:rsid w:val="00E40D49"/>
    <w:rsid w:val="00E4107C"/>
    <w:rsid w:val="00E43991"/>
    <w:rsid w:val="00E444B0"/>
    <w:rsid w:val="00E53159"/>
    <w:rsid w:val="00E5321D"/>
    <w:rsid w:val="00E5542E"/>
    <w:rsid w:val="00E569C9"/>
    <w:rsid w:val="00E56BDA"/>
    <w:rsid w:val="00E602CA"/>
    <w:rsid w:val="00E6134D"/>
    <w:rsid w:val="00E65C30"/>
    <w:rsid w:val="00E66F87"/>
    <w:rsid w:val="00E67A9F"/>
    <w:rsid w:val="00E700DA"/>
    <w:rsid w:val="00E7057A"/>
    <w:rsid w:val="00E71B81"/>
    <w:rsid w:val="00E72214"/>
    <w:rsid w:val="00E72E9C"/>
    <w:rsid w:val="00E736ED"/>
    <w:rsid w:val="00E81A26"/>
    <w:rsid w:val="00E8694D"/>
    <w:rsid w:val="00E86FEF"/>
    <w:rsid w:val="00E871CB"/>
    <w:rsid w:val="00E912C7"/>
    <w:rsid w:val="00E9137D"/>
    <w:rsid w:val="00E914F5"/>
    <w:rsid w:val="00E9221F"/>
    <w:rsid w:val="00E92645"/>
    <w:rsid w:val="00E93C32"/>
    <w:rsid w:val="00E93D6B"/>
    <w:rsid w:val="00E95016"/>
    <w:rsid w:val="00E96AD1"/>
    <w:rsid w:val="00E96F75"/>
    <w:rsid w:val="00E97966"/>
    <w:rsid w:val="00EA002C"/>
    <w:rsid w:val="00EA0AFD"/>
    <w:rsid w:val="00EA172D"/>
    <w:rsid w:val="00EA3D8C"/>
    <w:rsid w:val="00EA4006"/>
    <w:rsid w:val="00EA4B51"/>
    <w:rsid w:val="00EA5A3C"/>
    <w:rsid w:val="00EA5DC3"/>
    <w:rsid w:val="00EA5F0A"/>
    <w:rsid w:val="00EA751D"/>
    <w:rsid w:val="00EA7A9B"/>
    <w:rsid w:val="00EB18AD"/>
    <w:rsid w:val="00EB2966"/>
    <w:rsid w:val="00EB2A4D"/>
    <w:rsid w:val="00EB2B45"/>
    <w:rsid w:val="00EB307F"/>
    <w:rsid w:val="00EB5BA0"/>
    <w:rsid w:val="00EB79A5"/>
    <w:rsid w:val="00EB7B4B"/>
    <w:rsid w:val="00EB7CA9"/>
    <w:rsid w:val="00EC1707"/>
    <w:rsid w:val="00EC1B59"/>
    <w:rsid w:val="00EC1DB9"/>
    <w:rsid w:val="00EC4E67"/>
    <w:rsid w:val="00EC65E0"/>
    <w:rsid w:val="00EC6DB5"/>
    <w:rsid w:val="00EC7F19"/>
    <w:rsid w:val="00ED36A7"/>
    <w:rsid w:val="00ED3905"/>
    <w:rsid w:val="00ED6843"/>
    <w:rsid w:val="00ED760C"/>
    <w:rsid w:val="00ED7924"/>
    <w:rsid w:val="00ED7D26"/>
    <w:rsid w:val="00EE204C"/>
    <w:rsid w:val="00EE2187"/>
    <w:rsid w:val="00EE242B"/>
    <w:rsid w:val="00EE24F8"/>
    <w:rsid w:val="00EE496B"/>
    <w:rsid w:val="00EE6054"/>
    <w:rsid w:val="00EE61CB"/>
    <w:rsid w:val="00EE6719"/>
    <w:rsid w:val="00EE6A0B"/>
    <w:rsid w:val="00EF035A"/>
    <w:rsid w:val="00EF1F59"/>
    <w:rsid w:val="00EF339A"/>
    <w:rsid w:val="00EF4816"/>
    <w:rsid w:val="00EF4A4F"/>
    <w:rsid w:val="00EF4AFE"/>
    <w:rsid w:val="00EF593F"/>
    <w:rsid w:val="00EF5B10"/>
    <w:rsid w:val="00EF7315"/>
    <w:rsid w:val="00EF734A"/>
    <w:rsid w:val="00F009A3"/>
    <w:rsid w:val="00F00B4B"/>
    <w:rsid w:val="00F0264E"/>
    <w:rsid w:val="00F03925"/>
    <w:rsid w:val="00F046FC"/>
    <w:rsid w:val="00F06565"/>
    <w:rsid w:val="00F0677C"/>
    <w:rsid w:val="00F06A11"/>
    <w:rsid w:val="00F1019C"/>
    <w:rsid w:val="00F106C3"/>
    <w:rsid w:val="00F10A38"/>
    <w:rsid w:val="00F10A69"/>
    <w:rsid w:val="00F10FB7"/>
    <w:rsid w:val="00F13950"/>
    <w:rsid w:val="00F172C9"/>
    <w:rsid w:val="00F17B65"/>
    <w:rsid w:val="00F211D9"/>
    <w:rsid w:val="00F211DA"/>
    <w:rsid w:val="00F22CBF"/>
    <w:rsid w:val="00F266A9"/>
    <w:rsid w:val="00F30026"/>
    <w:rsid w:val="00F308C5"/>
    <w:rsid w:val="00F308F7"/>
    <w:rsid w:val="00F3222C"/>
    <w:rsid w:val="00F35355"/>
    <w:rsid w:val="00F35DF1"/>
    <w:rsid w:val="00F37012"/>
    <w:rsid w:val="00F37C73"/>
    <w:rsid w:val="00F408C6"/>
    <w:rsid w:val="00F40D5E"/>
    <w:rsid w:val="00F43870"/>
    <w:rsid w:val="00F460E7"/>
    <w:rsid w:val="00F463C4"/>
    <w:rsid w:val="00F47592"/>
    <w:rsid w:val="00F476A5"/>
    <w:rsid w:val="00F479ED"/>
    <w:rsid w:val="00F50511"/>
    <w:rsid w:val="00F50842"/>
    <w:rsid w:val="00F50C15"/>
    <w:rsid w:val="00F525C0"/>
    <w:rsid w:val="00F52FF7"/>
    <w:rsid w:val="00F53249"/>
    <w:rsid w:val="00F5355F"/>
    <w:rsid w:val="00F56CEC"/>
    <w:rsid w:val="00F578B6"/>
    <w:rsid w:val="00F57D88"/>
    <w:rsid w:val="00F60658"/>
    <w:rsid w:val="00F60A05"/>
    <w:rsid w:val="00F6408C"/>
    <w:rsid w:val="00F64948"/>
    <w:rsid w:val="00F65793"/>
    <w:rsid w:val="00F66C78"/>
    <w:rsid w:val="00F670BF"/>
    <w:rsid w:val="00F70C31"/>
    <w:rsid w:val="00F71A24"/>
    <w:rsid w:val="00F735F8"/>
    <w:rsid w:val="00F737AD"/>
    <w:rsid w:val="00F74F3F"/>
    <w:rsid w:val="00F753DE"/>
    <w:rsid w:val="00F76079"/>
    <w:rsid w:val="00F77102"/>
    <w:rsid w:val="00F779A1"/>
    <w:rsid w:val="00F8020D"/>
    <w:rsid w:val="00F823D8"/>
    <w:rsid w:val="00F824D8"/>
    <w:rsid w:val="00F85375"/>
    <w:rsid w:val="00F925D7"/>
    <w:rsid w:val="00F933F8"/>
    <w:rsid w:val="00F93BAD"/>
    <w:rsid w:val="00F93ECA"/>
    <w:rsid w:val="00F945B2"/>
    <w:rsid w:val="00F94C79"/>
    <w:rsid w:val="00F95267"/>
    <w:rsid w:val="00F954F1"/>
    <w:rsid w:val="00F9697D"/>
    <w:rsid w:val="00F9791D"/>
    <w:rsid w:val="00FA0137"/>
    <w:rsid w:val="00FA07BE"/>
    <w:rsid w:val="00FA0F80"/>
    <w:rsid w:val="00FA2B28"/>
    <w:rsid w:val="00FA2FF7"/>
    <w:rsid w:val="00FA3ECD"/>
    <w:rsid w:val="00FA49AC"/>
    <w:rsid w:val="00FA582B"/>
    <w:rsid w:val="00FA752E"/>
    <w:rsid w:val="00FA7F14"/>
    <w:rsid w:val="00FB0C0C"/>
    <w:rsid w:val="00FB1FAB"/>
    <w:rsid w:val="00FB2ABF"/>
    <w:rsid w:val="00FB300A"/>
    <w:rsid w:val="00FB3374"/>
    <w:rsid w:val="00FB4985"/>
    <w:rsid w:val="00FC0ACD"/>
    <w:rsid w:val="00FC0C55"/>
    <w:rsid w:val="00FC2B9E"/>
    <w:rsid w:val="00FC2EDE"/>
    <w:rsid w:val="00FC34B3"/>
    <w:rsid w:val="00FC3F7D"/>
    <w:rsid w:val="00FC5270"/>
    <w:rsid w:val="00FC6AB8"/>
    <w:rsid w:val="00FC6B9F"/>
    <w:rsid w:val="00FC77ED"/>
    <w:rsid w:val="00FC7827"/>
    <w:rsid w:val="00FC7949"/>
    <w:rsid w:val="00FC7E1A"/>
    <w:rsid w:val="00FD0824"/>
    <w:rsid w:val="00FD0ECA"/>
    <w:rsid w:val="00FD2937"/>
    <w:rsid w:val="00FD2E84"/>
    <w:rsid w:val="00FD3102"/>
    <w:rsid w:val="00FD358C"/>
    <w:rsid w:val="00FD3BA3"/>
    <w:rsid w:val="00FD4D90"/>
    <w:rsid w:val="00FD52AC"/>
    <w:rsid w:val="00FD5321"/>
    <w:rsid w:val="00FD7C07"/>
    <w:rsid w:val="00FD7C3D"/>
    <w:rsid w:val="00FE094E"/>
    <w:rsid w:val="00FE0ACE"/>
    <w:rsid w:val="00FE1B5E"/>
    <w:rsid w:val="00FE1C6C"/>
    <w:rsid w:val="00FE1CAC"/>
    <w:rsid w:val="00FE3258"/>
    <w:rsid w:val="00FE3A45"/>
    <w:rsid w:val="00FE536B"/>
    <w:rsid w:val="00FE68FB"/>
    <w:rsid w:val="00FE74D5"/>
    <w:rsid w:val="00FE7FCF"/>
    <w:rsid w:val="00FF0D48"/>
    <w:rsid w:val="00FF0F31"/>
    <w:rsid w:val="00FF11DA"/>
    <w:rsid w:val="00FF35FA"/>
    <w:rsid w:val="00FF3FB2"/>
    <w:rsid w:val="00FF42E3"/>
    <w:rsid w:val="00FF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F0F539"/>
  <w15:docId w15:val="{BBB9FA1A-866A-4682-9E85-1E5F9F4C4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375"/>
    <w:pPr>
      <w:jc w:val="both"/>
    </w:pPr>
    <w:rPr>
      <w:rFonts w:ascii="Segoe UI Light" w:hAnsi="Segoe UI Light"/>
    </w:rPr>
  </w:style>
  <w:style w:type="paragraph" w:styleId="Heading1">
    <w:name w:val="heading 1"/>
    <w:basedOn w:val="Normal"/>
    <w:next w:val="Normal"/>
    <w:link w:val="Heading1Char"/>
    <w:qFormat/>
    <w:rsid w:val="00E10479"/>
    <w:pPr>
      <w:jc w:val="left"/>
      <w:outlineLvl w:val="0"/>
    </w:pPr>
    <w:rPr>
      <w:rFonts w:cs="Arial"/>
      <w:color w:val="000000" w:themeColor="text1"/>
      <w:sz w:val="24"/>
      <w:shd w:val="clear" w:color="auto" w:fill="FFFFFF"/>
    </w:rPr>
  </w:style>
  <w:style w:type="paragraph" w:styleId="Heading2">
    <w:name w:val="heading 2"/>
    <w:basedOn w:val="Normal"/>
    <w:next w:val="Normal"/>
    <w:qFormat/>
    <w:rsid w:val="00F56CEC"/>
    <w:pPr>
      <w:outlineLvl w:val="1"/>
    </w:pPr>
    <w:rPr>
      <w:rFonts w:cs="Arial"/>
      <w:color w:val="000000" w:themeColor="text1"/>
      <w:sz w:val="22"/>
      <w:lang w:val="es-ES_tradnl"/>
    </w:rPr>
  </w:style>
  <w:style w:type="paragraph" w:styleId="Heading3">
    <w:name w:val="heading 3"/>
    <w:basedOn w:val="Normal"/>
    <w:next w:val="Normal"/>
    <w:link w:val="Heading3Char"/>
    <w:uiPriority w:val="9"/>
    <w:rsid w:val="000409FE"/>
    <w:pPr>
      <w:keepNext/>
      <w:keepLines/>
      <w:outlineLvl w:val="2"/>
    </w:pPr>
    <w:rPr>
      <w:rFonts w:eastAsiaTheme="majorEastAsia" w:cstheme="majorBidi"/>
      <w:bCs/>
      <w:color w:val="262626" w:themeColor="text1" w:themeTint="D9"/>
    </w:rPr>
  </w:style>
  <w:style w:type="paragraph" w:styleId="Heading4">
    <w:name w:val="heading 4"/>
    <w:basedOn w:val="Normal"/>
    <w:next w:val="Normal"/>
    <w:link w:val="Heading4Char"/>
    <w:uiPriority w:val="9"/>
    <w:qFormat/>
    <w:rsid w:val="00860830"/>
    <w:pPr>
      <w:keepNext/>
      <w:keepLines/>
      <w:outlineLvl w:val="3"/>
    </w:pPr>
    <w:rPr>
      <w:rFonts w:eastAsiaTheme="majorEastAsia" w:cstheme="majorBidi"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qFormat/>
    <w:rsid w:val="00991D16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991D16"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paragraph" w:styleId="Header">
    <w:name w:val="header"/>
    <w:basedOn w:val="Normal"/>
    <w:link w:val="HeaderChar"/>
    <w:rsid w:val="00AA2AB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rsid w:val="00623A82"/>
    <w:rPr>
      <w:rFonts w:asciiTheme="minorHAnsi" w:hAnsiTheme="minorHAnsi"/>
      <w:sz w:val="22"/>
    </w:rPr>
  </w:style>
  <w:style w:type="paragraph" w:styleId="Footer">
    <w:name w:val="footer"/>
    <w:basedOn w:val="Normal"/>
    <w:rsid w:val="004F1194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A2AB4"/>
  </w:style>
  <w:style w:type="character" w:styleId="Hyperlink">
    <w:name w:val="Hyperlink"/>
    <w:basedOn w:val="DefaultParagraphFont"/>
    <w:uiPriority w:val="99"/>
    <w:rsid w:val="00F85375"/>
    <w:rPr>
      <w:rFonts w:ascii="Segoe UI Light" w:hAnsi="Segoe UI Light"/>
      <w:noProof/>
      <w:color w:val="000000" w:themeColor="text1"/>
      <w:sz w:val="20"/>
      <w:u w:val="none"/>
    </w:rPr>
  </w:style>
  <w:style w:type="paragraph" w:styleId="BodyText">
    <w:name w:val="Body Text"/>
    <w:basedOn w:val="Normal"/>
    <w:rsid w:val="00AA2AB4"/>
    <w:rPr>
      <w:lang w:val="es-CO"/>
    </w:rPr>
  </w:style>
  <w:style w:type="table" w:styleId="TableGrid">
    <w:name w:val="Table Grid"/>
    <w:basedOn w:val="TableNormal"/>
    <w:rsid w:val="003F06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1C6D1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44826"/>
    <w:pPr>
      <w:ind w:left="720"/>
      <w:contextualSpacing/>
    </w:pPr>
    <w:rPr>
      <w:rFonts w:eastAsia="Calibri"/>
      <w:szCs w:val="22"/>
      <w:lang w:eastAsia="en-US"/>
    </w:rPr>
  </w:style>
  <w:style w:type="paragraph" w:customStyle="1" w:styleId="Ttulocuadro">
    <w:name w:val="Título cuadro"/>
    <w:basedOn w:val="Normal"/>
    <w:rsid w:val="00991D16"/>
    <w:pPr>
      <w:spacing w:before="240" w:after="120"/>
      <w:jc w:val="center"/>
    </w:pPr>
    <w:rPr>
      <w:caps/>
      <w:sz w:val="24"/>
      <w:lang w:val="es-ES_tradnl"/>
    </w:rPr>
  </w:style>
  <w:style w:type="paragraph" w:styleId="BodyText3">
    <w:name w:val="Body Text 3"/>
    <w:basedOn w:val="Normal"/>
    <w:rsid w:val="00A8386A"/>
    <w:pPr>
      <w:spacing w:after="120"/>
    </w:pPr>
    <w:rPr>
      <w:sz w:val="16"/>
      <w:szCs w:val="16"/>
    </w:rPr>
  </w:style>
  <w:style w:type="paragraph" w:customStyle="1" w:styleId="estilo1">
    <w:name w:val="estilo1"/>
    <w:basedOn w:val="Normal"/>
    <w:rsid w:val="00A8386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s-CO" w:eastAsia="es-CO"/>
    </w:rPr>
  </w:style>
  <w:style w:type="character" w:styleId="Strong">
    <w:name w:val="Strong"/>
    <w:basedOn w:val="DefaultParagraphFont"/>
    <w:qFormat/>
    <w:rsid w:val="00D359A3"/>
    <w:rPr>
      <w:rFonts w:asciiTheme="minorHAnsi" w:hAnsiTheme="minorHAnsi"/>
      <w:b/>
      <w:bCs/>
      <w:sz w:val="20"/>
    </w:rPr>
  </w:style>
  <w:style w:type="paragraph" w:styleId="FootnoteText">
    <w:name w:val="footnote text"/>
    <w:basedOn w:val="Normal"/>
    <w:semiHidden/>
    <w:rsid w:val="004F1194"/>
    <w:rPr>
      <w:sz w:val="16"/>
      <w:lang w:val="es-ES_tradnl"/>
    </w:rPr>
  </w:style>
  <w:style w:type="character" w:styleId="FootnoteReference">
    <w:name w:val="footnote reference"/>
    <w:basedOn w:val="DefaultParagraphFont"/>
    <w:semiHidden/>
    <w:rsid w:val="00A8386A"/>
    <w:rPr>
      <w:vertAlign w:val="superscript"/>
    </w:rPr>
  </w:style>
  <w:style w:type="character" w:styleId="CommentReference">
    <w:name w:val="annotation reference"/>
    <w:basedOn w:val="DefaultParagraphFont"/>
    <w:semiHidden/>
    <w:rsid w:val="00BB5053"/>
    <w:rPr>
      <w:sz w:val="16"/>
      <w:szCs w:val="16"/>
    </w:rPr>
  </w:style>
  <w:style w:type="paragraph" w:styleId="CommentText">
    <w:name w:val="annotation text"/>
    <w:basedOn w:val="Normal"/>
    <w:semiHidden/>
    <w:rsid w:val="00BB5053"/>
  </w:style>
  <w:style w:type="paragraph" w:styleId="CommentSubject">
    <w:name w:val="annotation subject"/>
    <w:basedOn w:val="CommentText"/>
    <w:next w:val="CommentText"/>
    <w:semiHidden/>
    <w:rsid w:val="00BB5053"/>
    <w:rPr>
      <w:b/>
      <w:bCs/>
    </w:rPr>
  </w:style>
  <w:style w:type="character" w:customStyle="1" w:styleId="longtext1">
    <w:name w:val="long_text1"/>
    <w:basedOn w:val="DefaultParagraphFont"/>
    <w:rsid w:val="00164CE2"/>
    <w:rPr>
      <w:sz w:val="15"/>
      <w:szCs w:val="15"/>
    </w:rPr>
  </w:style>
  <w:style w:type="paragraph" w:styleId="Title">
    <w:name w:val="Title"/>
    <w:basedOn w:val="Normal"/>
    <w:next w:val="Normal"/>
    <w:link w:val="TitleChar"/>
    <w:uiPriority w:val="10"/>
    <w:qFormat/>
    <w:rsid w:val="00F779A1"/>
    <w:pPr>
      <w:pBdr>
        <w:bottom w:val="single" w:sz="8" w:space="4" w:color="4F81BD" w:themeColor="accent1"/>
      </w:pBdr>
      <w:contextualSpacing/>
    </w:pPr>
    <w:rPr>
      <w:rFonts w:eastAsiaTheme="majorEastAsia" w:cstheme="majorBidi"/>
      <w:color w:val="0D0D0D" w:themeColor="text1" w:themeTint="F2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779A1"/>
    <w:rPr>
      <w:rFonts w:asciiTheme="minorHAnsi" w:eastAsiaTheme="majorEastAsia" w:hAnsiTheme="minorHAnsi" w:cstheme="majorBidi"/>
      <w:color w:val="0D0D0D" w:themeColor="text1" w:themeTint="F2"/>
      <w:spacing w:val="5"/>
      <w:kern w:val="28"/>
      <w:sz w:val="2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503611"/>
    <w:rPr>
      <w:color w:val="000000" w:themeColor="text1"/>
    </w:rPr>
  </w:style>
  <w:style w:type="paragraph" w:styleId="TableofFigures">
    <w:name w:val="table of figures"/>
    <w:basedOn w:val="Normal"/>
    <w:next w:val="Normal"/>
    <w:uiPriority w:val="99"/>
    <w:unhideWhenUsed/>
    <w:rsid w:val="002B2DF0"/>
  </w:style>
  <w:style w:type="paragraph" w:styleId="TOC2">
    <w:name w:val="toc 2"/>
    <w:basedOn w:val="Normal"/>
    <w:next w:val="Normal"/>
    <w:autoRedefine/>
    <w:uiPriority w:val="39"/>
    <w:unhideWhenUsed/>
    <w:rsid w:val="00AB7317"/>
    <w:pPr>
      <w:ind w:left="220"/>
    </w:pPr>
    <w:rPr>
      <w:color w:val="000000" w:themeColor="text1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93C32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93C32"/>
    <w:rPr>
      <w:rFonts w:asciiTheme="minorHAnsi" w:hAnsiTheme="minorHAnsi"/>
    </w:rPr>
  </w:style>
  <w:style w:type="character" w:styleId="EndnoteReference">
    <w:name w:val="endnote reference"/>
    <w:basedOn w:val="DefaultParagraphFont"/>
    <w:uiPriority w:val="99"/>
    <w:semiHidden/>
    <w:unhideWhenUsed/>
    <w:rsid w:val="00E93C32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D66146"/>
    <w:rPr>
      <w:color w:val="808080"/>
    </w:rPr>
  </w:style>
  <w:style w:type="paragraph" w:styleId="TOC3">
    <w:name w:val="toc 3"/>
    <w:basedOn w:val="Normal"/>
    <w:next w:val="Normal"/>
    <w:autoRedefine/>
    <w:uiPriority w:val="39"/>
    <w:unhideWhenUsed/>
    <w:rsid w:val="00CB1E84"/>
    <w:pPr>
      <w:tabs>
        <w:tab w:val="right" w:leader="dot" w:pos="9962"/>
      </w:tabs>
      <w:ind w:left="284"/>
    </w:pPr>
    <w:rPr>
      <w:color w:val="000000" w:themeColor="tex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3222C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szCs w:val="28"/>
      <w:lang w:eastAsia="en-US"/>
    </w:rPr>
  </w:style>
  <w:style w:type="character" w:customStyle="1" w:styleId="mediumtext">
    <w:name w:val="medium_text"/>
    <w:basedOn w:val="DefaultParagraphFont"/>
    <w:rsid w:val="003A7FC1"/>
  </w:style>
  <w:style w:type="character" w:customStyle="1" w:styleId="Heading3Char">
    <w:name w:val="Heading 3 Char"/>
    <w:basedOn w:val="DefaultParagraphFont"/>
    <w:link w:val="Heading3"/>
    <w:uiPriority w:val="9"/>
    <w:rsid w:val="000409FE"/>
    <w:rPr>
      <w:rFonts w:ascii="Orkney Light" w:eastAsiaTheme="majorEastAsia" w:hAnsi="Orkney Light" w:cstheme="majorBidi"/>
      <w:bCs/>
      <w:color w:val="262626" w:themeColor="text1" w:themeTint="D9"/>
    </w:rPr>
  </w:style>
  <w:style w:type="character" w:customStyle="1" w:styleId="longtext">
    <w:name w:val="long_text"/>
    <w:basedOn w:val="DefaultParagraphFont"/>
    <w:rsid w:val="00AA7DF2"/>
  </w:style>
  <w:style w:type="character" w:styleId="FollowedHyperlink">
    <w:name w:val="FollowedHyperlink"/>
    <w:basedOn w:val="DefaultParagraphFont"/>
    <w:uiPriority w:val="99"/>
    <w:semiHidden/>
    <w:unhideWhenUsed/>
    <w:rsid w:val="008C3F57"/>
    <w:rPr>
      <w:color w:val="800080" w:themeColor="followed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383A45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151666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860830"/>
    <w:rPr>
      <w:rFonts w:ascii="Orkney Light" w:eastAsiaTheme="majorEastAsia" w:hAnsi="Orkney Light" w:cstheme="majorBidi"/>
      <w:iCs/>
      <w:color w:val="000000" w:themeColor="text1"/>
    </w:rPr>
  </w:style>
  <w:style w:type="character" w:customStyle="1" w:styleId="Heading1Char">
    <w:name w:val="Heading 1 Char"/>
    <w:basedOn w:val="DefaultParagraphFont"/>
    <w:link w:val="Heading1"/>
    <w:rsid w:val="0087108A"/>
    <w:rPr>
      <w:rFonts w:ascii="Orkney Light" w:hAnsi="Orkney Light" w:cs="Arial"/>
      <w:color w:val="000000" w:themeColor="text1"/>
      <w:sz w:val="24"/>
    </w:rPr>
  </w:style>
  <w:style w:type="paragraph" w:styleId="Caption">
    <w:name w:val="caption"/>
    <w:basedOn w:val="Normal"/>
    <w:next w:val="Normal"/>
    <w:uiPriority w:val="35"/>
    <w:unhideWhenUsed/>
    <w:qFormat/>
    <w:rsid w:val="004F1194"/>
    <w:pPr>
      <w:jc w:val="center"/>
    </w:pPr>
    <w:rPr>
      <w:bCs/>
      <w:color w:val="984806" w:themeColor="accent6" w:themeShade="80"/>
      <w:szCs w:val="18"/>
    </w:rPr>
  </w:style>
  <w:style w:type="paragraph" w:customStyle="1" w:styleId="aaa">
    <w:name w:val="aaa"/>
    <w:basedOn w:val="Heading3"/>
    <w:qFormat/>
    <w:rsid w:val="004F1194"/>
    <w:pPr>
      <w:spacing w:before="200"/>
    </w:pPr>
    <w:rPr>
      <w:sz w:val="18"/>
      <w:u w:val="single"/>
      <w:shd w:val="clear" w:color="auto" w:fill="FFFFFF"/>
    </w:rPr>
  </w:style>
  <w:style w:type="paragraph" w:customStyle="1" w:styleId="Default">
    <w:name w:val="Default"/>
    <w:rsid w:val="00A868E6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58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896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9207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069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4920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0237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7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microsoft.com/office/2007/relationships/hdphoto" Target="media/hdphoto1.wdp"/><Relationship Id="rId26" Type="http://schemas.openxmlformats.org/officeDocument/2006/relationships/image" Target="media/image17.png"/><Relationship Id="rId39" Type="http://schemas.openxmlformats.org/officeDocument/2006/relationships/hyperlink" Target="https://github.com/rcfdtools" TargetMode="External"/><Relationship Id="rId21" Type="http://schemas.openxmlformats.org/officeDocument/2006/relationships/image" Target="media/image13.png"/><Relationship Id="rId34" Type="http://schemas.microsoft.com/office/2007/relationships/hdphoto" Target="media/hdphoto6.wdp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microsoft.com/office/2007/relationships/hdphoto" Target="media/hdphoto5.wdp"/><Relationship Id="rId37" Type="http://schemas.openxmlformats.org/officeDocument/2006/relationships/image" Target="media/image23.png"/><Relationship Id="rId40" Type="http://schemas.openxmlformats.org/officeDocument/2006/relationships/hyperlink" Target="https://github.com/rcfdtools/R.HydroTools/wiki/License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microsoft.com/office/2007/relationships/hdphoto" Target="media/hdphoto3.wdp"/><Relationship Id="rId36" Type="http://schemas.microsoft.com/office/2007/relationships/hdphoto" Target="media/hdphoto7.wdp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0.png"/><Relationship Id="rId44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microsoft.com/office/2007/relationships/hdphoto" Target="media/hdphoto2.wdp"/><Relationship Id="rId27" Type="http://schemas.openxmlformats.org/officeDocument/2006/relationships/image" Target="media/image18.png"/><Relationship Id="rId30" Type="http://schemas.microsoft.com/office/2007/relationships/hdphoto" Target="media/hdphoto4.wdp"/><Relationship Id="rId35" Type="http://schemas.openxmlformats.org/officeDocument/2006/relationships/image" Target="media/image22.png"/><Relationship Id="rId43" Type="http://schemas.openxmlformats.org/officeDocument/2006/relationships/footer" Target="footer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1.png"/><Relationship Id="rId38" Type="http://schemas.microsoft.com/office/2007/relationships/hdphoto" Target="media/hdphoto8.wdp"/><Relationship Id="rId4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2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6.png"/><Relationship Id="rId1" Type="http://schemas.openxmlformats.org/officeDocument/2006/relationships/image" Target="media/image2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yectoEAAB2010\F_Productos\Plantilla%20Informe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9F54E2-4093-41CC-8AA3-C6B9A8D6DE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Informes.dotx</Template>
  <TotalTime>504</TotalTime>
  <Pages>20</Pages>
  <Words>3429</Words>
  <Characters>18865</Characters>
  <Application>Microsoft Office Word</Application>
  <DocSecurity>0</DocSecurity>
  <Lines>157</Lines>
  <Paragraphs>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Taller Individual 9. Modelos Hidrológicos con HEC-GeoHMS y HEC-DSS</vt:lpstr>
      <vt:lpstr>Fecha:</vt:lpstr>
    </vt:vector>
  </TitlesOfParts>
  <Company>Santagostino Publicidad</Company>
  <LinksUpToDate>false</LinksUpToDate>
  <CharactersWithSpaces>22250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Individual 9. Modelos Hidrológicos con HEC-GeoHMS y HEC-DSS</dc:title>
  <dc:creator>ESCUELA COL DE INGENIERIA</dc:creator>
  <cp:lastModifiedBy>WILLIAM RICARDO AGUILAR PIÑA</cp:lastModifiedBy>
  <cp:revision>294</cp:revision>
  <cp:lastPrinted>2026-01-15T14:38:00Z</cp:lastPrinted>
  <dcterms:created xsi:type="dcterms:W3CDTF">2019-03-01T15:04:00Z</dcterms:created>
  <dcterms:modified xsi:type="dcterms:W3CDTF">2026-04-15T14:18:00Z</dcterms:modified>
</cp:coreProperties>
</file>